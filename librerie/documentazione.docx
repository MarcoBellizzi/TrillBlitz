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FB27D6" w14:textId="54D08391" w:rsidR="00A10484" w:rsidRDefault="00077AEE">
      <w:pPr>
        <w:pStyle w:val="Titolo"/>
      </w:pPr>
      <w:r>
        <w:t>DOCUMENTAZIONE</w:t>
      </w:r>
      <w:r w:rsidR="00066573">
        <w:t xml:space="preserve"> Progetto </w:t>
      </w:r>
      <w:r>
        <w:t>SIW</w:t>
      </w:r>
      <w:r w:rsidR="00066573">
        <w:t xml:space="preserve"> 2018/19</w:t>
      </w:r>
    </w:p>
    <w:p w14:paraId="5E543ED8" w14:textId="77777777" w:rsidR="00077AEE" w:rsidRPr="00077AEE" w:rsidRDefault="00077AEE" w:rsidP="00077AEE"/>
    <w:p w14:paraId="4AF9BE25" w14:textId="60FBD742" w:rsidR="00855982" w:rsidRDefault="00066573" w:rsidP="00066573">
      <w:pPr>
        <w:pStyle w:val="Titolo1"/>
        <w:jc w:val="right"/>
      </w:pPr>
      <w:r>
        <w:t>Corso di Laurea Informatica UNICAL</w:t>
      </w:r>
    </w:p>
    <w:p w14:paraId="387DE34E" w14:textId="77777777" w:rsidR="00077AEE" w:rsidRPr="00077AEE" w:rsidRDefault="00077AEE" w:rsidP="00077AEE"/>
    <w:p w14:paraId="7925EC24" w14:textId="77777777" w:rsidR="00855982" w:rsidRPr="00066573" w:rsidRDefault="00066573" w:rsidP="00066573">
      <w:pPr>
        <w:pStyle w:val="Titolo2"/>
        <w:rPr>
          <w:u w:val="single"/>
        </w:rPr>
      </w:pPr>
      <w:r w:rsidRPr="00066573">
        <w:rPr>
          <w:b/>
          <w:u w:val="single"/>
        </w:rPr>
        <w:t>Studenti:</w:t>
      </w:r>
    </w:p>
    <w:p w14:paraId="672A6659" w14:textId="77777777" w:rsidR="00066573" w:rsidRDefault="00066573" w:rsidP="00066573"/>
    <w:p w14:paraId="7C068679" w14:textId="77777777" w:rsidR="00066573" w:rsidRPr="00066573" w:rsidRDefault="00066573" w:rsidP="002441C6">
      <w:pPr>
        <w:jc w:val="right"/>
        <w:rPr>
          <w:rFonts w:ascii="Times New Roman" w:hAnsi="Times New Roman" w:cs="Times New Roman"/>
          <w:sz w:val="28"/>
          <w:szCs w:val="28"/>
        </w:rPr>
      </w:pPr>
      <w:r w:rsidRPr="00066573">
        <w:rPr>
          <w:rFonts w:ascii="Times New Roman" w:hAnsi="Times New Roman" w:cs="Times New Roman"/>
          <w:sz w:val="28"/>
          <w:szCs w:val="28"/>
        </w:rPr>
        <w:t>Bellizzi Marco</w:t>
      </w:r>
      <w:r w:rsidR="009C3546">
        <w:rPr>
          <w:rFonts w:ascii="Times New Roman" w:hAnsi="Times New Roman" w:cs="Times New Roman"/>
          <w:sz w:val="28"/>
          <w:szCs w:val="28"/>
        </w:rPr>
        <w:t xml:space="preserve">     Matricola: 176239</w:t>
      </w:r>
      <w:r w:rsidR="002441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1BDFD1" w14:textId="77777777" w:rsidR="00066573" w:rsidRDefault="00066573" w:rsidP="009C3546">
      <w:pPr>
        <w:jc w:val="right"/>
        <w:rPr>
          <w:rFonts w:ascii="Times New Roman" w:hAnsi="Times New Roman" w:cs="Times New Roman"/>
          <w:sz w:val="28"/>
          <w:szCs w:val="28"/>
        </w:rPr>
      </w:pPr>
      <w:r w:rsidRPr="00066573">
        <w:rPr>
          <w:rFonts w:ascii="Times New Roman" w:hAnsi="Times New Roman" w:cs="Times New Roman"/>
          <w:sz w:val="28"/>
          <w:szCs w:val="28"/>
        </w:rPr>
        <w:t>Emmanuel Lanzino</w:t>
      </w:r>
      <w:r w:rsidR="009C3546">
        <w:rPr>
          <w:rFonts w:ascii="Times New Roman" w:hAnsi="Times New Roman" w:cs="Times New Roman"/>
          <w:sz w:val="28"/>
          <w:szCs w:val="28"/>
        </w:rPr>
        <w:t xml:space="preserve">     Matricola: 170014</w:t>
      </w:r>
    </w:p>
    <w:p w14:paraId="0A37501D" w14:textId="77777777" w:rsidR="00066573" w:rsidRDefault="00066573" w:rsidP="00066573">
      <w:pPr>
        <w:rPr>
          <w:rFonts w:ascii="Times New Roman" w:hAnsi="Times New Roman" w:cs="Times New Roman"/>
          <w:sz w:val="28"/>
          <w:szCs w:val="28"/>
        </w:rPr>
      </w:pPr>
    </w:p>
    <w:p w14:paraId="5DAB6C7B" w14:textId="42EF385A" w:rsidR="00D47A9A" w:rsidRDefault="00066573" w:rsidP="001406B8">
      <w:pPr>
        <w:pStyle w:val="Titolo"/>
      </w:pPr>
      <w:r w:rsidRPr="00066573">
        <w:t>I</w:t>
      </w:r>
      <w:r>
        <w:t>ndice</w:t>
      </w:r>
    </w:p>
    <w:p w14:paraId="6E51AD68" w14:textId="77777777" w:rsidR="001406B8" w:rsidRPr="001406B8" w:rsidRDefault="001406B8" w:rsidP="001406B8"/>
    <w:p w14:paraId="63DCAAFA" w14:textId="77777777" w:rsidR="00D47A9A" w:rsidRDefault="00D47A9A" w:rsidP="00D47A9A">
      <w:pPr>
        <w:rPr>
          <w:sz w:val="36"/>
          <w:szCs w:val="36"/>
        </w:rPr>
      </w:pPr>
      <w:proofErr w:type="spellStart"/>
      <w:r w:rsidRPr="00D47A9A">
        <w:rPr>
          <w:sz w:val="36"/>
          <w:szCs w:val="36"/>
        </w:rPr>
        <w:t>TrillBlitz</w:t>
      </w:r>
      <w:proofErr w:type="spellEnd"/>
      <w:r>
        <w:rPr>
          <w:sz w:val="36"/>
          <w:szCs w:val="36"/>
        </w:rPr>
        <w:t xml:space="preserve">     ……………………………………………………………………      2</w:t>
      </w:r>
    </w:p>
    <w:p w14:paraId="40B95B77" w14:textId="77777777" w:rsidR="00D47A9A" w:rsidRPr="00D47A9A" w:rsidRDefault="00D47A9A" w:rsidP="00D47A9A">
      <w:pPr>
        <w:rPr>
          <w:sz w:val="36"/>
          <w:szCs w:val="36"/>
        </w:rPr>
      </w:pPr>
      <w:r>
        <w:rPr>
          <w:sz w:val="36"/>
          <w:szCs w:val="36"/>
        </w:rPr>
        <w:t>Requisiti di Sistema   ……………………………………………………      3</w:t>
      </w:r>
    </w:p>
    <w:p w14:paraId="61A86E64" w14:textId="77777777" w:rsidR="00D47A9A" w:rsidRPr="00D47A9A" w:rsidRDefault="00D47A9A" w:rsidP="00D47A9A">
      <w:pPr>
        <w:rPr>
          <w:sz w:val="36"/>
          <w:szCs w:val="36"/>
        </w:rPr>
      </w:pPr>
      <w:r>
        <w:rPr>
          <w:sz w:val="36"/>
          <w:szCs w:val="36"/>
        </w:rPr>
        <w:t xml:space="preserve">Caso d’uso    </w:t>
      </w:r>
      <w:proofErr w:type="gramStart"/>
      <w:r>
        <w:rPr>
          <w:sz w:val="36"/>
          <w:szCs w:val="36"/>
        </w:rPr>
        <w:t xml:space="preserve"> ….</w:t>
      </w:r>
      <w:proofErr w:type="gramEnd"/>
      <w:r>
        <w:rPr>
          <w:sz w:val="36"/>
          <w:szCs w:val="36"/>
        </w:rPr>
        <w:t>……………………………………………………………      4</w:t>
      </w:r>
    </w:p>
    <w:p w14:paraId="30099B1A" w14:textId="77777777" w:rsidR="00D47A9A" w:rsidRPr="00D47A9A" w:rsidRDefault="00D47A9A" w:rsidP="00D47A9A">
      <w:pPr>
        <w:rPr>
          <w:sz w:val="36"/>
          <w:szCs w:val="36"/>
        </w:rPr>
      </w:pPr>
      <w:r>
        <w:rPr>
          <w:sz w:val="36"/>
          <w:szCs w:val="36"/>
        </w:rPr>
        <w:t xml:space="preserve">Diagramma flusso principale di </w:t>
      </w:r>
      <w:proofErr w:type="gramStart"/>
      <w:r>
        <w:rPr>
          <w:sz w:val="36"/>
          <w:szCs w:val="36"/>
        </w:rPr>
        <w:t xml:space="preserve">successo  </w:t>
      </w:r>
      <w:r w:rsidR="00926741">
        <w:rPr>
          <w:sz w:val="36"/>
          <w:szCs w:val="36"/>
        </w:rPr>
        <w:t xml:space="preserve"> .</w:t>
      </w:r>
      <w:r>
        <w:rPr>
          <w:sz w:val="36"/>
          <w:szCs w:val="36"/>
        </w:rPr>
        <w:t>…</w:t>
      </w:r>
      <w:proofErr w:type="gramEnd"/>
      <w:r>
        <w:rPr>
          <w:sz w:val="36"/>
          <w:szCs w:val="36"/>
        </w:rPr>
        <w:t>……….………      9</w:t>
      </w:r>
    </w:p>
    <w:p w14:paraId="30775A80" w14:textId="77777777" w:rsidR="00D47A9A" w:rsidRDefault="00926741" w:rsidP="00D47A9A">
      <w:pPr>
        <w:rPr>
          <w:sz w:val="36"/>
          <w:szCs w:val="36"/>
        </w:rPr>
      </w:pPr>
      <w:r>
        <w:rPr>
          <w:sz w:val="36"/>
          <w:szCs w:val="36"/>
        </w:rPr>
        <w:t xml:space="preserve">Diagramma flusso alternativo   </w:t>
      </w:r>
      <w:r w:rsidR="00D47A9A">
        <w:rPr>
          <w:sz w:val="36"/>
          <w:szCs w:val="36"/>
        </w:rPr>
        <w:t>……………………………………      10</w:t>
      </w:r>
    </w:p>
    <w:p w14:paraId="2980AEA2" w14:textId="5086097E" w:rsidR="00D47A9A" w:rsidRDefault="00926741" w:rsidP="00077AEE">
      <w:pPr>
        <w:rPr>
          <w:sz w:val="36"/>
          <w:szCs w:val="36"/>
        </w:rPr>
      </w:pPr>
      <w:r>
        <w:rPr>
          <w:sz w:val="36"/>
          <w:szCs w:val="36"/>
        </w:rPr>
        <w:t xml:space="preserve">Digramma flusso registrazione </w:t>
      </w:r>
      <w:r w:rsidR="00D47A9A">
        <w:rPr>
          <w:sz w:val="36"/>
          <w:szCs w:val="36"/>
        </w:rPr>
        <w:t>……………………………………      11</w:t>
      </w:r>
    </w:p>
    <w:p w14:paraId="7CAD0E16" w14:textId="7932F8AC" w:rsidR="00926741" w:rsidRPr="00D47A9A" w:rsidRDefault="00926741" w:rsidP="00926741">
      <w:pPr>
        <w:rPr>
          <w:sz w:val="36"/>
          <w:szCs w:val="36"/>
        </w:rPr>
      </w:pPr>
      <w:r>
        <w:rPr>
          <w:sz w:val="36"/>
          <w:szCs w:val="36"/>
        </w:rPr>
        <w:t xml:space="preserve">Modello di </w:t>
      </w:r>
      <w:proofErr w:type="gramStart"/>
      <w:r>
        <w:rPr>
          <w:sz w:val="36"/>
          <w:szCs w:val="36"/>
        </w:rPr>
        <w:t>dominio  …</w:t>
      </w:r>
      <w:proofErr w:type="gramEnd"/>
      <w:r>
        <w:rPr>
          <w:sz w:val="36"/>
          <w:szCs w:val="36"/>
        </w:rPr>
        <w:t>…………………………………………………      1</w:t>
      </w:r>
      <w:r w:rsidR="001406B8">
        <w:rPr>
          <w:sz w:val="36"/>
          <w:szCs w:val="36"/>
        </w:rPr>
        <w:t>3</w:t>
      </w:r>
    </w:p>
    <w:p w14:paraId="528114C4" w14:textId="0CF169ED" w:rsidR="00B61659" w:rsidRDefault="00D47A9A" w:rsidP="00066573">
      <w:pPr>
        <w:rPr>
          <w:sz w:val="36"/>
          <w:szCs w:val="36"/>
        </w:rPr>
      </w:pPr>
      <w:r>
        <w:rPr>
          <w:sz w:val="36"/>
          <w:szCs w:val="36"/>
        </w:rPr>
        <w:t xml:space="preserve">Architettura   </w:t>
      </w:r>
      <w:proofErr w:type="gramStart"/>
      <w:r>
        <w:rPr>
          <w:sz w:val="36"/>
          <w:szCs w:val="36"/>
        </w:rPr>
        <w:t xml:space="preserve"> ..</w:t>
      </w:r>
      <w:proofErr w:type="gramEnd"/>
      <w:r>
        <w:rPr>
          <w:sz w:val="36"/>
          <w:szCs w:val="36"/>
        </w:rPr>
        <w:t xml:space="preserve">……………………………………………………………      </w:t>
      </w:r>
      <w:r w:rsidR="00926741">
        <w:rPr>
          <w:sz w:val="36"/>
          <w:szCs w:val="36"/>
        </w:rPr>
        <w:t>1</w:t>
      </w:r>
      <w:r w:rsidR="001406B8">
        <w:rPr>
          <w:sz w:val="36"/>
          <w:szCs w:val="36"/>
        </w:rPr>
        <w:t>4</w:t>
      </w:r>
    </w:p>
    <w:p w14:paraId="06B6B6E8" w14:textId="3437EBC9" w:rsidR="001406B8" w:rsidRPr="00926741" w:rsidRDefault="001406B8" w:rsidP="001406B8">
      <w:pPr>
        <w:rPr>
          <w:sz w:val="36"/>
          <w:szCs w:val="36"/>
        </w:rPr>
      </w:pPr>
      <w:r w:rsidRPr="001406B8">
        <w:rPr>
          <w:sz w:val="36"/>
          <w:szCs w:val="36"/>
          <w:u w:val="single"/>
        </w:rPr>
        <w:t>Screens</w:t>
      </w:r>
      <w:bookmarkStart w:id="0" w:name="_GoBack"/>
      <w:bookmarkEnd w:id="0"/>
      <w:r w:rsidRPr="001406B8">
        <w:rPr>
          <w:sz w:val="36"/>
          <w:szCs w:val="36"/>
          <w:u w:val="single"/>
        </w:rPr>
        <w:t>hot</w:t>
      </w:r>
      <w:r>
        <w:rPr>
          <w:sz w:val="36"/>
          <w:szCs w:val="36"/>
        </w:rPr>
        <w:t xml:space="preserve">    ..……………………………………………………………      1</w:t>
      </w:r>
      <w:r>
        <w:rPr>
          <w:sz w:val="36"/>
          <w:szCs w:val="36"/>
        </w:rPr>
        <w:t>5</w:t>
      </w:r>
    </w:p>
    <w:p w14:paraId="6395D91A" w14:textId="77777777" w:rsidR="001406B8" w:rsidRPr="00926741" w:rsidRDefault="001406B8" w:rsidP="00066573">
      <w:pPr>
        <w:rPr>
          <w:sz w:val="36"/>
          <w:szCs w:val="36"/>
        </w:rPr>
      </w:pPr>
    </w:p>
    <w:p w14:paraId="0452080E" w14:textId="77777777" w:rsidR="00066573" w:rsidRPr="00066573" w:rsidRDefault="00066573" w:rsidP="00B61659">
      <w:pPr>
        <w:rPr>
          <w:rFonts w:ascii="Calibri Light" w:hAnsi="Calibri Light" w:cs="Calibri Light"/>
          <w:sz w:val="56"/>
          <w:szCs w:val="56"/>
        </w:rPr>
      </w:pPr>
      <w:r w:rsidRPr="00066573">
        <w:rPr>
          <w:rFonts w:ascii="Calibri Light" w:hAnsi="Calibri Light" w:cs="Calibri Light"/>
          <w:sz w:val="56"/>
          <w:szCs w:val="56"/>
        </w:rPr>
        <w:t xml:space="preserve">Nome Applicazione: </w:t>
      </w:r>
      <w:proofErr w:type="spellStart"/>
      <w:r w:rsidRPr="00066573">
        <w:rPr>
          <w:rFonts w:ascii="Calibri Light" w:hAnsi="Calibri Light" w:cs="Calibri Light"/>
          <w:sz w:val="56"/>
          <w:szCs w:val="56"/>
        </w:rPr>
        <w:t>TrillBlitz</w:t>
      </w:r>
      <w:proofErr w:type="spellEnd"/>
    </w:p>
    <w:p w14:paraId="02EB378F" w14:textId="77777777" w:rsidR="00066573" w:rsidRDefault="00066573" w:rsidP="00066573">
      <w:pPr>
        <w:rPr>
          <w:rFonts w:ascii="Times New Roman" w:hAnsi="Times New Roman" w:cs="Times New Roman"/>
          <w:sz w:val="40"/>
          <w:szCs w:val="40"/>
        </w:rPr>
      </w:pPr>
    </w:p>
    <w:p w14:paraId="4A470B77" w14:textId="77777777" w:rsidR="00066573" w:rsidRDefault="00066573" w:rsidP="0006657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536F">
        <w:rPr>
          <w:rFonts w:ascii="Times New Roman" w:hAnsi="Times New Roman" w:cs="Times New Roman"/>
          <w:i/>
          <w:sz w:val="28"/>
          <w:szCs w:val="28"/>
        </w:rPr>
        <w:t>TrilBlitz</w:t>
      </w:r>
      <w:proofErr w:type="spellEnd"/>
      <w:r w:rsidRPr="00F3536F">
        <w:rPr>
          <w:rFonts w:ascii="Times New Roman" w:hAnsi="Times New Roman" w:cs="Times New Roman"/>
          <w:sz w:val="28"/>
          <w:szCs w:val="28"/>
        </w:rPr>
        <w:t xml:space="preserve"> è un’applicazione web che offre ai musicisti l’opportunità di ritrovarsi per suonare in un luogo prescelto da loro, oppure per chiedere la disponibilità ad uno studio. </w:t>
      </w:r>
      <w:proofErr w:type="spellStart"/>
      <w:r w:rsidRPr="00F3536F">
        <w:rPr>
          <w:rFonts w:ascii="Times New Roman" w:hAnsi="Times New Roman" w:cs="Times New Roman"/>
          <w:i/>
          <w:sz w:val="28"/>
          <w:szCs w:val="28"/>
        </w:rPr>
        <w:t>TrillBlitz</w:t>
      </w:r>
      <w:proofErr w:type="spellEnd"/>
      <w:r w:rsidRPr="00F3536F">
        <w:rPr>
          <w:rFonts w:ascii="Times New Roman" w:hAnsi="Times New Roman" w:cs="Times New Roman"/>
          <w:sz w:val="28"/>
          <w:szCs w:val="28"/>
        </w:rPr>
        <w:t>, inoltre, offre ai musicisti la possibilità di chiedere ad un locale di organizzare un evento e consente ai locali di ingaggiare musicisti per un evento.</w:t>
      </w:r>
    </w:p>
    <w:p w14:paraId="6A05A809" w14:textId="77777777" w:rsidR="00066573" w:rsidRPr="00F3536F" w:rsidRDefault="00066573" w:rsidP="00066573">
      <w:pPr>
        <w:rPr>
          <w:rFonts w:ascii="Times New Roman" w:hAnsi="Times New Roman" w:cs="Times New Roman"/>
          <w:sz w:val="28"/>
          <w:szCs w:val="28"/>
        </w:rPr>
      </w:pPr>
    </w:p>
    <w:p w14:paraId="4AF62F59" w14:textId="77777777" w:rsidR="00066573" w:rsidRDefault="00066573" w:rsidP="00066573">
      <w:pPr>
        <w:rPr>
          <w:rFonts w:ascii="Times New Roman" w:hAnsi="Times New Roman" w:cs="Times New Roman"/>
          <w:sz w:val="28"/>
          <w:szCs w:val="28"/>
        </w:rPr>
      </w:pPr>
      <w:r w:rsidRPr="00F3536F">
        <w:rPr>
          <w:rFonts w:ascii="Times New Roman" w:hAnsi="Times New Roman" w:cs="Times New Roman"/>
          <w:sz w:val="28"/>
          <w:szCs w:val="28"/>
        </w:rPr>
        <w:t>Un utente, che sia un locale, uno studio o un musicista, ha un profilo con le sue informazioni, una biografia in cui si descrive e una bacheca dove poter sponsorizzare i suoi eventi ed i suoi contenuti.</w:t>
      </w:r>
    </w:p>
    <w:p w14:paraId="5A39BBE3" w14:textId="77777777" w:rsidR="00066573" w:rsidRPr="00F3536F" w:rsidRDefault="00066573" w:rsidP="00066573">
      <w:pPr>
        <w:rPr>
          <w:rFonts w:ascii="Times New Roman" w:hAnsi="Times New Roman" w:cs="Times New Roman"/>
          <w:sz w:val="28"/>
          <w:szCs w:val="28"/>
        </w:rPr>
      </w:pPr>
    </w:p>
    <w:p w14:paraId="5FDE57AC" w14:textId="77777777" w:rsidR="00066573" w:rsidRDefault="00066573" w:rsidP="00066573">
      <w:pPr>
        <w:rPr>
          <w:rFonts w:ascii="Times New Roman" w:hAnsi="Times New Roman" w:cs="Times New Roman"/>
          <w:sz w:val="28"/>
          <w:szCs w:val="28"/>
        </w:rPr>
      </w:pPr>
      <w:r w:rsidRPr="00F3536F">
        <w:rPr>
          <w:rFonts w:ascii="Times New Roman" w:hAnsi="Times New Roman" w:cs="Times New Roman"/>
          <w:sz w:val="28"/>
          <w:szCs w:val="28"/>
        </w:rPr>
        <w:t xml:space="preserve">Ogni musicista, o gruppo di musicisti, avrà un’apposita pagina dove potrà pubblicare i propri contenuti multimediali in modo da dare un’anteprima della loro musica a chi la visita. </w:t>
      </w:r>
    </w:p>
    <w:p w14:paraId="41C8F396" w14:textId="77777777" w:rsidR="00066573" w:rsidRPr="00F3536F" w:rsidRDefault="00066573" w:rsidP="00066573">
      <w:pPr>
        <w:rPr>
          <w:rFonts w:ascii="Times New Roman" w:hAnsi="Times New Roman" w:cs="Times New Roman"/>
          <w:sz w:val="28"/>
          <w:szCs w:val="28"/>
        </w:rPr>
      </w:pPr>
    </w:p>
    <w:p w14:paraId="11BEBA06" w14:textId="77777777" w:rsidR="00066573" w:rsidRDefault="00066573" w:rsidP="00066573">
      <w:pPr>
        <w:rPr>
          <w:rFonts w:ascii="Times New Roman" w:hAnsi="Times New Roman" w:cs="Times New Roman"/>
          <w:sz w:val="28"/>
          <w:szCs w:val="28"/>
        </w:rPr>
      </w:pPr>
      <w:r w:rsidRPr="00F3536F">
        <w:rPr>
          <w:rFonts w:ascii="Times New Roman" w:hAnsi="Times New Roman" w:cs="Times New Roman"/>
          <w:sz w:val="28"/>
          <w:szCs w:val="28"/>
        </w:rPr>
        <w:t xml:space="preserve">I musicisti avranno poi la possibilità di guadagnare con la loro musica sul sito di streaming musicale </w:t>
      </w:r>
      <w:proofErr w:type="spellStart"/>
      <w:r w:rsidRPr="00F3536F">
        <w:rPr>
          <w:rFonts w:ascii="Times New Roman" w:hAnsi="Times New Roman" w:cs="Times New Roman"/>
          <w:i/>
          <w:sz w:val="28"/>
          <w:szCs w:val="28"/>
        </w:rPr>
        <w:t>MicroK</w:t>
      </w:r>
      <w:proofErr w:type="spellEnd"/>
      <w:r w:rsidRPr="00F3536F">
        <w:rPr>
          <w:rFonts w:ascii="Times New Roman" w:hAnsi="Times New Roman" w:cs="Times New Roman"/>
          <w:sz w:val="28"/>
          <w:szCs w:val="28"/>
        </w:rPr>
        <w:t xml:space="preserve">, piattaforma con la quale </w:t>
      </w:r>
      <w:proofErr w:type="spellStart"/>
      <w:r w:rsidRPr="00F3536F">
        <w:rPr>
          <w:rFonts w:ascii="Times New Roman" w:hAnsi="Times New Roman" w:cs="Times New Roman"/>
          <w:i/>
          <w:sz w:val="28"/>
          <w:szCs w:val="28"/>
        </w:rPr>
        <w:t>TrillBlitz</w:t>
      </w:r>
      <w:proofErr w:type="spellEnd"/>
      <w:r w:rsidRPr="00F3536F">
        <w:rPr>
          <w:rFonts w:ascii="Times New Roman" w:hAnsi="Times New Roman" w:cs="Times New Roman"/>
          <w:sz w:val="28"/>
          <w:szCs w:val="28"/>
        </w:rPr>
        <w:t xml:space="preserve"> collabora anche per sponsorizzare gli eventi organizzati dai musicisti che usufruiscono di entrambi i servizi.</w:t>
      </w:r>
    </w:p>
    <w:p w14:paraId="72A3D3EC" w14:textId="77777777" w:rsidR="00B61659" w:rsidRDefault="00B61659" w:rsidP="00066573">
      <w:pPr>
        <w:rPr>
          <w:rFonts w:ascii="Times New Roman" w:hAnsi="Times New Roman" w:cs="Times New Roman"/>
          <w:sz w:val="28"/>
          <w:szCs w:val="28"/>
        </w:rPr>
      </w:pPr>
    </w:p>
    <w:p w14:paraId="0D0B940D" w14:textId="77777777" w:rsidR="00066573" w:rsidRDefault="00B61659" w:rsidP="00B61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721B0F" wp14:editId="7D84ED61">
            <wp:extent cx="1623060" cy="1558310"/>
            <wp:effectExtent l="0" t="0" r="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141" cy="159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B9D9" w14:textId="77777777" w:rsidR="00066573" w:rsidRPr="00DD01EE" w:rsidRDefault="00992251" w:rsidP="00992251">
      <w:pPr>
        <w:pStyle w:val="Titolo1"/>
        <w:rPr>
          <w:sz w:val="56"/>
          <w:szCs w:val="56"/>
        </w:rPr>
      </w:pPr>
      <w:r w:rsidRPr="00DD01EE">
        <w:rPr>
          <w:sz w:val="56"/>
          <w:szCs w:val="56"/>
        </w:rPr>
        <w:t>Requisiti di sistema</w:t>
      </w:r>
    </w:p>
    <w:p w14:paraId="3EB7494E" w14:textId="77777777" w:rsidR="00992251" w:rsidRPr="00DD01EE" w:rsidRDefault="00992251" w:rsidP="00992251">
      <w:pPr>
        <w:pStyle w:val="Titolo2"/>
        <w:rPr>
          <w:sz w:val="56"/>
          <w:szCs w:val="56"/>
        </w:rPr>
      </w:pPr>
      <w:r w:rsidRPr="00DD01EE">
        <w:rPr>
          <w:sz w:val="56"/>
          <w:szCs w:val="56"/>
        </w:rPr>
        <w:t>Funzionali</w:t>
      </w:r>
    </w:p>
    <w:p w14:paraId="0E27B00A" w14:textId="77777777" w:rsidR="00992251" w:rsidRDefault="00992251" w:rsidP="00992251"/>
    <w:p w14:paraId="1BF2ED41" w14:textId="77777777" w:rsidR="002441C6" w:rsidRPr="002441C6" w:rsidRDefault="00992251" w:rsidP="002441C6">
      <w:pPr>
        <w:pStyle w:val="Paragrafoelenco"/>
        <w:numPr>
          <w:ilvl w:val="0"/>
          <w:numId w:val="30"/>
        </w:numPr>
        <w:rPr>
          <w:sz w:val="28"/>
          <w:szCs w:val="28"/>
        </w:rPr>
      </w:pPr>
      <w:r w:rsidRPr="00DD01EE">
        <w:rPr>
          <w:sz w:val="28"/>
          <w:szCs w:val="28"/>
        </w:rPr>
        <w:t xml:space="preserve">Ogni utente avrà una pagina di presentazione, relativa al proprio account, </w:t>
      </w:r>
      <w:r w:rsidR="002441C6">
        <w:rPr>
          <w:sz w:val="28"/>
          <w:szCs w:val="28"/>
        </w:rPr>
        <w:t>con la</w:t>
      </w:r>
      <w:r w:rsidRPr="00DD01EE">
        <w:rPr>
          <w:sz w:val="28"/>
          <w:szCs w:val="28"/>
        </w:rPr>
        <w:t xml:space="preserve"> quale potrà </w:t>
      </w:r>
      <w:r w:rsidR="002441C6">
        <w:rPr>
          <w:sz w:val="28"/>
          <w:szCs w:val="28"/>
        </w:rPr>
        <w:t>diffondere</w:t>
      </w:r>
      <w:r w:rsidRPr="00DD01EE">
        <w:rPr>
          <w:sz w:val="28"/>
          <w:szCs w:val="28"/>
        </w:rPr>
        <w:t xml:space="preserve"> i propri contenuti</w:t>
      </w:r>
      <w:r w:rsidR="00E23B39">
        <w:rPr>
          <w:sz w:val="28"/>
          <w:szCs w:val="28"/>
        </w:rPr>
        <w:t>.</w:t>
      </w:r>
    </w:p>
    <w:p w14:paraId="546B3822" w14:textId="77777777" w:rsidR="00E23B39" w:rsidRPr="00E23B39" w:rsidRDefault="00992251" w:rsidP="00E23B39">
      <w:pPr>
        <w:pStyle w:val="Paragrafoelenco"/>
        <w:numPr>
          <w:ilvl w:val="0"/>
          <w:numId w:val="30"/>
        </w:numPr>
        <w:rPr>
          <w:sz w:val="28"/>
          <w:szCs w:val="28"/>
        </w:rPr>
      </w:pPr>
      <w:r w:rsidRPr="00DD01EE">
        <w:rPr>
          <w:sz w:val="28"/>
          <w:szCs w:val="28"/>
        </w:rPr>
        <w:t xml:space="preserve">Il sistema andrà incontro alle esigenze del musicista </w:t>
      </w:r>
      <w:r w:rsidR="00F70DAA" w:rsidRPr="00DD01EE">
        <w:rPr>
          <w:sz w:val="28"/>
          <w:szCs w:val="28"/>
        </w:rPr>
        <w:t>fornendogli una pagina nella quale potrà catalogare la propria musica.</w:t>
      </w:r>
    </w:p>
    <w:p w14:paraId="197D9FF1" w14:textId="77777777" w:rsidR="00F70DAA" w:rsidRDefault="00F70DAA" w:rsidP="00DD01EE">
      <w:pPr>
        <w:pStyle w:val="Paragrafoelenco"/>
        <w:numPr>
          <w:ilvl w:val="0"/>
          <w:numId w:val="30"/>
        </w:numPr>
        <w:rPr>
          <w:sz w:val="28"/>
          <w:szCs w:val="28"/>
        </w:rPr>
      </w:pPr>
      <w:r w:rsidRPr="00DD01EE">
        <w:rPr>
          <w:sz w:val="28"/>
          <w:szCs w:val="28"/>
        </w:rPr>
        <w:t>Il sistema andrà incontro alle esigenze dei locali fornendogli una pagina nella quale pot</w:t>
      </w:r>
      <w:r w:rsidR="00DD01EE" w:rsidRPr="00DD01EE">
        <w:rPr>
          <w:sz w:val="28"/>
          <w:szCs w:val="28"/>
        </w:rPr>
        <w:t xml:space="preserve">er </w:t>
      </w:r>
      <w:r w:rsidRPr="00DD01EE">
        <w:rPr>
          <w:sz w:val="28"/>
          <w:szCs w:val="28"/>
        </w:rPr>
        <w:t>sponsorizzare i propri eventi</w:t>
      </w:r>
      <w:r w:rsidR="00DD01EE" w:rsidRPr="00DD01EE">
        <w:rPr>
          <w:sz w:val="28"/>
          <w:szCs w:val="28"/>
        </w:rPr>
        <w:t>.</w:t>
      </w:r>
    </w:p>
    <w:p w14:paraId="2B20312D" w14:textId="77777777" w:rsidR="002441C6" w:rsidRDefault="002441C6" w:rsidP="00DD01EE">
      <w:pPr>
        <w:pStyle w:val="Paragrafoelenco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Il sistema darà a disposizione de</w:t>
      </w:r>
      <w:r w:rsidR="00B33423">
        <w:rPr>
          <w:sz w:val="28"/>
          <w:szCs w:val="28"/>
        </w:rPr>
        <w:t xml:space="preserve">i </w:t>
      </w:r>
      <w:r>
        <w:rPr>
          <w:sz w:val="28"/>
          <w:szCs w:val="28"/>
        </w:rPr>
        <w:t xml:space="preserve">musicisti </w:t>
      </w:r>
      <w:r w:rsidR="00B33423">
        <w:rPr>
          <w:sz w:val="28"/>
          <w:szCs w:val="28"/>
        </w:rPr>
        <w:t>e</w:t>
      </w:r>
      <w:r>
        <w:rPr>
          <w:sz w:val="28"/>
          <w:szCs w:val="28"/>
        </w:rPr>
        <w:t xml:space="preserve"> locali </w:t>
      </w:r>
      <w:r w:rsidR="00B33423">
        <w:rPr>
          <w:sz w:val="28"/>
          <w:szCs w:val="28"/>
        </w:rPr>
        <w:t>una pagina per creare un evento oppure un incontro.</w:t>
      </w:r>
    </w:p>
    <w:p w14:paraId="60061E4C" w14:textId="77777777" w:rsidR="00E23B39" w:rsidRDefault="00E23B39" w:rsidP="00E23B39">
      <w:pPr>
        <w:rPr>
          <w:sz w:val="28"/>
          <w:szCs w:val="28"/>
        </w:rPr>
      </w:pPr>
    </w:p>
    <w:p w14:paraId="44EAFD9C" w14:textId="77777777" w:rsidR="00E23B39" w:rsidRPr="00E23B39" w:rsidRDefault="00E23B39" w:rsidP="00E23B39">
      <w:pPr>
        <w:rPr>
          <w:sz w:val="28"/>
          <w:szCs w:val="28"/>
        </w:rPr>
      </w:pPr>
    </w:p>
    <w:p w14:paraId="16914037" w14:textId="77777777" w:rsidR="00DD01EE" w:rsidRPr="00DD01EE" w:rsidRDefault="00DD01EE" w:rsidP="00DD01EE">
      <w:pPr>
        <w:pStyle w:val="Titolo1"/>
        <w:rPr>
          <w:sz w:val="56"/>
          <w:szCs w:val="56"/>
        </w:rPr>
      </w:pPr>
      <w:r w:rsidRPr="00DD01EE">
        <w:rPr>
          <w:sz w:val="56"/>
          <w:szCs w:val="56"/>
        </w:rPr>
        <w:t>Requisiti di sistema</w:t>
      </w:r>
    </w:p>
    <w:p w14:paraId="352266F5" w14:textId="77777777" w:rsidR="00DD01EE" w:rsidRDefault="00DD01EE" w:rsidP="00DD01EE">
      <w:pPr>
        <w:pStyle w:val="Titolo2"/>
        <w:rPr>
          <w:sz w:val="56"/>
          <w:szCs w:val="56"/>
        </w:rPr>
      </w:pPr>
      <w:r w:rsidRPr="00DD01EE">
        <w:rPr>
          <w:sz w:val="56"/>
          <w:szCs w:val="56"/>
        </w:rPr>
        <w:t>Non Funzionali</w:t>
      </w:r>
    </w:p>
    <w:p w14:paraId="4B94D5A5" w14:textId="77777777" w:rsidR="00DD01EE" w:rsidRDefault="00DD01EE" w:rsidP="00DD01EE"/>
    <w:p w14:paraId="6222086F" w14:textId="77777777" w:rsidR="00E23B39" w:rsidRPr="00E23B39" w:rsidRDefault="00DD01EE" w:rsidP="00E23B39">
      <w:pPr>
        <w:pStyle w:val="Paragrafoelenco"/>
        <w:numPr>
          <w:ilvl w:val="0"/>
          <w:numId w:val="32"/>
        </w:numPr>
        <w:rPr>
          <w:sz w:val="28"/>
          <w:szCs w:val="28"/>
        </w:rPr>
      </w:pPr>
      <w:r w:rsidRPr="00DD01EE">
        <w:rPr>
          <w:sz w:val="28"/>
          <w:szCs w:val="28"/>
        </w:rPr>
        <w:t xml:space="preserve">L’interfaccia utente viene implementata come pagina web html con il supporto di </w:t>
      </w:r>
      <w:proofErr w:type="spellStart"/>
      <w:r w:rsidRPr="00DD01EE">
        <w:rPr>
          <w:sz w:val="28"/>
          <w:szCs w:val="28"/>
        </w:rPr>
        <w:t>javascript</w:t>
      </w:r>
      <w:proofErr w:type="spellEnd"/>
      <w:r w:rsidRPr="00DD01EE">
        <w:rPr>
          <w:sz w:val="28"/>
          <w:szCs w:val="28"/>
        </w:rPr>
        <w:t xml:space="preserve"> e </w:t>
      </w:r>
      <w:proofErr w:type="spellStart"/>
      <w:r w:rsidRPr="00DD01EE">
        <w:rPr>
          <w:sz w:val="28"/>
          <w:szCs w:val="28"/>
        </w:rPr>
        <w:t>css</w:t>
      </w:r>
      <w:proofErr w:type="spellEnd"/>
      <w:r w:rsidRPr="00DD01EE">
        <w:rPr>
          <w:sz w:val="28"/>
          <w:szCs w:val="28"/>
        </w:rPr>
        <w:t>.</w:t>
      </w:r>
    </w:p>
    <w:p w14:paraId="7C995DBC" w14:textId="77777777" w:rsidR="00E23B39" w:rsidRPr="00E23B39" w:rsidRDefault="00DD01EE" w:rsidP="00E23B39">
      <w:pPr>
        <w:pStyle w:val="Paragrafoelenco"/>
        <w:numPr>
          <w:ilvl w:val="0"/>
          <w:numId w:val="32"/>
        </w:numPr>
        <w:rPr>
          <w:sz w:val="28"/>
          <w:szCs w:val="28"/>
        </w:rPr>
      </w:pPr>
      <w:r w:rsidRPr="00102347">
        <w:rPr>
          <w:sz w:val="28"/>
          <w:szCs w:val="28"/>
        </w:rPr>
        <w:t>La persistenza dei dati sarà garantita tramite un database gestito in SQL</w:t>
      </w:r>
      <w:r w:rsidR="00E23B39">
        <w:rPr>
          <w:sz w:val="28"/>
          <w:szCs w:val="28"/>
        </w:rPr>
        <w:t>.</w:t>
      </w:r>
    </w:p>
    <w:p w14:paraId="397ED87B" w14:textId="77777777" w:rsidR="00DD01EE" w:rsidRDefault="00E23B39" w:rsidP="00DD01EE">
      <w:pPr>
        <w:pStyle w:val="Paragrafoelenco"/>
        <w:numPr>
          <w:ilvl w:val="0"/>
          <w:numId w:val="32"/>
        </w:numPr>
        <w:rPr>
          <w:sz w:val="28"/>
          <w:szCs w:val="28"/>
        </w:rPr>
      </w:pPr>
      <w:r w:rsidRPr="00E23B39">
        <w:rPr>
          <w:sz w:val="28"/>
          <w:szCs w:val="28"/>
        </w:rPr>
        <w:t>L’aggiornamento delle pagine verr</w:t>
      </w:r>
      <w:r>
        <w:rPr>
          <w:sz w:val="28"/>
          <w:szCs w:val="28"/>
        </w:rPr>
        <w:t>à</w:t>
      </w:r>
      <w:r w:rsidRPr="00E23B39">
        <w:rPr>
          <w:sz w:val="28"/>
          <w:szCs w:val="28"/>
        </w:rPr>
        <w:t xml:space="preserve"> gestito tramite delle </w:t>
      </w:r>
      <w:proofErr w:type="spellStart"/>
      <w:r w:rsidRPr="00E23B39">
        <w:rPr>
          <w:sz w:val="28"/>
          <w:szCs w:val="28"/>
        </w:rPr>
        <w:t>servlet</w:t>
      </w:r>
      <w:proofErr w:type="spellEnd"/>
      <w:r>
        <w:rPr>
          <w:sz w:val="28"/>
          <w:szCs w:val="28"/>
        </w:rPr>
        <w:t>.</w:t>
      </w:r>
    </w:p>
    <w:p w14:paraId="3B2279AF" w14:textId="77777777" w:rsidR="002441C6" w:rsidRPr="00E23B39" w:rsidRDefault="002441C6" w:rsidP="00DD01EE">
      <w:pPr>
        <w:pStyle w:val="Paragrafoelenco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Il sistema deve essere in grado di gestire più persone contemporaneamente.</w:t>
      </w:r>
    </w:p>
    <w:p w14:paraId="3DEEC669" w14:textId="77777777" w:rsidR="00DD01EE" w:rsidRPr="00992251" w:rsidRDefault="00DD01EE" w:rsidP="00DD01EE">
      <w:pPr>
        <w:ind w:left="360"/>
      </w:pPr>
    </w:p>
    <w:p w14:paraId="3656B9AB" w14:textId="77777777" w:rsidR="00E03F61" w:rsidRDefault="00E03F61" w:rsidP="001265EA">
      <w:pPr>
        <w:rPr>
          <w:rFonts w:ascii="Times New Roman" w:hAnsi="Times New Roman" w:cs="Times New Roman"/>
          <w:sz w:val="28"/>
          <w:szCs w:val="28"/>
        </w:rPr>
      </w:pPr>
    </w:p>
    <w:p w14:paraId="45FB0818" w14:textId="77777777" w:rsidR="00E03F61" w:rsidRDefault="00E03F61" w:rsidP="00B33423">
      <w:pPr>
        <w:rPr>
          <w:rFonts w:ascii="Times New Roman" w:hAnsi="Times New Roman" w:cs="Times New Roman"/>
          <w:sz w:val="28"/>
          <w:szCs w:val="28"/>
        </w:rPr>
      </w:pPr>
    </w:p>
    <w:p w14:paraId="29254454" w14:textId="77777777" w:rsidR="002441C6" w:rsidRDefault="002441C6" w:rsidP="002441C6">
      <w:pPr>
        <w:pStyle w:val="Titolo"/>
        <w:jc w:val="center"/>
      </w:pPr>
      <w:r>
        <w:t>Caso d’uso</w:t>
      </w:r>
    </w:p>
    <w:p w14:paraId="049F31CB" w14:textId="77777777" w:rsidR="002441C6" w:rsidRPr="002441C6" w:rsidRDefault="002441C6" w:rsidP="002441C6"/>
    <w:tbl>
      <w:tblPr>
        <w:tblStyle w:val="Grigliatabella"/>
        <w:tblW w:w="11192" w:type="dxa"/>
        <w:tblInd w:w="-885" w:type="dxa"/>
        <w:tblLook w:val="04A0" w:firstRow="1" w:lastRow="0" w:firstColumn="1" w:lastColumn="0" w:noHBand="0" w:noVBand="1"/>
      </w:tblPr>
      <w:tblGrid>
        <w:gridCol w:w="2184"/>
        <w:gridCol w:w="9008"/>
      </w:tblGrid>
      <w:tr w:rsidR="002441C6" w14:paraId="01B4A5D9" w14:textId="77777777" w:rsidTr="002441C6">
        <w:trPr>
          <w:trHeight w:val="318"/>
        </w:trPr>
        <w:tc>
          <w:tcPr>
            <w:tcW w:w="2184" w:type="dxa"/>
          </w:tcPr>
          <w:p w14:paraId="68CCB306" w14:textId="77777777" w:rsidR="002441C6" w:rsidRPr="003D6DB8" w:rsidRDefault="002441C6" w:rsidP="002441C6">
            <w:pPr>
              <w:rPr>
                <w:b/>
                <w:i/>
              </w:rPr>
            </w:pPr>
            <w:r w:rsidRPr="003D6DB8">
              <w:rPr>
                <w:b/>
                <w:i/>
              </w:rPr>
              <w:t>Nome del caso d’uso</w:t>
            </w:r>
          </w:p>
        </w:tc>
        <w:tc>
          <w:tcPr>
            <w:tcW w:w="9008" w:type="dxa"/>
          </w:tcPr>
          <w:p w14:paraId="2195E685" w14:textId="77777777" w:rsidR="002441C6" w:rsidRDefault="002441C6" w:rsidP="002441C6">
            <w:r w:rsidRPr="00175E2F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Crea evento.</w:t>
            </w:r>
          </w:p>
        </w:tc>
      </w:tr>
      <w:tr w:rsidR="002441C6" w14:paraId="54CF6C21" w14:textId="77777777" w:rsidTr="002441C6">
        <w:trPr>
          <w:trHeight w:val="623"/>
        </w:trPr>
        <w:tc>
          <w:tcPr>
            <w:tcW w:w="2184" w:type="dxa"/>
          </w:tcPr>
          <w:p w14:paraId="1450F179" w14:textId="77777777" w:rsidR="002441C6" w:rsidRPr="003D6DB8" w:rsidRDefault="002441C6" w:rsidP="002441C6">
            <w:pPr>
              <w:rPr>
                <w:b/>
                <w:i/>
              </w:rPr>
            </w:pPr>
            <w:r w:rsidRPr="003D6DB8">
              <w:rPr>
                <w:b/>
                <w:i/>
              </w:rPr>
              <w:t>Attore primario</w:t>
            </w:r>
          </w:p>
        </w:tc>
        <w:tc>
          <w:tcPr>
            <w:tcW w:w="9008" w:type="dxa"/>
          </w:tcPr>
          <w:p w14:paraId="6BBBE9E6" w14:textId="77777777" w:rsidR="002441C6" w:rsidRDefault="002441C6" w:rsidP="002441C6">
            <w:r w:rsidRPr="009D27EF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Utente.</w:t>
            </w:r>
          </w:p>
        </w:tc>
      </w:tr>
      <w:tr w:rsidR="002441C6" w14:paraId="2EA9C9C6" w14:textId="77777777" w:rsidTr="002441C6">
        <w:trPr>
          <w:trHeight w:val="623"/>
        </w:trPr>
        <w:tc>
          <w:tcPr>
            <w:tcW w:w="2184" w:type="dxa"/>
          </w:tcPr>
          <w:p w14:paraId="0CA49352" w14:textId="77777777" w:rsidR="002441C6" w:rsidRPr="003D6DB8" w:rsidRDefault="002441C6" w:rsidP="002441C6">
            <w:pPr>
              <w:rPr>
                <w:b/>
                <w:i/>
              </w:rPr>
            </w:pPr>
            <w:r w:rsidRPr="003D6DB8">
              <w:rPr>
                <w:b/>
                <w:i/>
              </w:rPr>
              <w:t>Parti interessate o interessi</w:t>
            </w:r>
          </w:p>
        </w:tc>
        <w:tc>
          <w:tcPr>
            <w:tcW w:w="9008" w:type="dxa"/>
          </w:tcPr>
          <w:p w14:paraId="53128261" w14:textId="77777777" w:rsidR="002441C6" w:rsidRDefault="002441C6" w:rsidP="002441C6">
            <w:pP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</w:p>
          <w:p w14:paraId="102FC16F" w14:textId="77777777" w:rsidR="002441C6" w:rsidRDefault="002441C6" w:rsidP="002441C6">
            <w:pP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  <w:r w:rsidRPr="00B11D50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-</w:t>
            </w:r>
            <w: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 xml:space="preserve"> M</w:t>
            </w:r>
            <w:r w:rsidRPr="00B11D50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usicista</w:t>
            </w:r>
            <w: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:</w:t>
            </w:r>
            <w:r w:rsidRPr="00B11D50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 xml:space="preserve"> vuole incontrarsi con altri musicisti </w:t>
            </w:r>
            <w: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e avere la possibilità di chiedere direttamente ai locali di suonare.</w:t>
            </w:r>
          </w:p>
          <w:p w14:paraId="62486C05" w14:textId="77777777" w:rsidR="002441C6" w:rsidRDefault="002441C6" w:rsidP="002441C6">
            <w:pP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</w:p>
          <w:p w14:paraId="38DD4040" w14:textId="77777777" w:rsidR="002441C6" w:rsidRDefault="002441C6" w:rsidP="002441C6">
            <w:pP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  <w: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- L</w:t>
            </w:r>
            <w:r w:rsidRPr="00B11D50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ocale</w:t>
            </w:r>
            <w: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:</w:t>
            </w:r>
            <w:r w:rsidRPr="00B11D50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 xml:space="preserve"> vuole </w:t>
            </w:r>
            <w: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 xml:space="preserve">organizzare </w:t>
            </w:r>
            <w:r w:rsidRPr="00B11D50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event</w:t>
            </w:r>
            <w: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i ingaggiando musicisti per suonare</w:t>
            </w:r>
            <w:r w:rsidRPr="00B11D50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.</w:t>
            </w:r>
          </w:p>
          <w:p w14:paraId="4101652C" w14:textId="77777777" w:rsidR="002441C6" w:rsidRDefault="002441C6" w:rsidP="002441C6"/>
        </w:tc>
      </w:tr>
      <w:tr w:rsidR="002441C6" w14:paraId="6F0BFEB7" w14:textId="77777777" w:rsidTr="002441C6">
        <w:trPr>
          <w:trHeight w:val="623"/>
        </w:trPr>
        <w:tc>
          <w:tcPr>
            <w:tcW w:w="2184" w:type="dxa"/>
          </w:tcPr>
          <w:p w14:paraId="47729219" w14:textId="77777777" w:rsidR="002441C6" w:rsidRPr="003D6DB8" w:rsidRDefault="002441C6" w:rsidP="002441C6">
            <w:pPr>
              <w:rPr>
                <w:b/>
                <w:i/>
              </w:rPr>
            </w:pPr>
            <w:r w:rsidRPr="003D6DB8">
              <w:rPr>
                <w:b/>
                <w:i/>
              </w:rPr>
              <w:t>Garanzia di successo</w:t>
            </w:r>
          </w:p>
        </w:tc>
        <w:tc>
          <w:tcPr>
            <w:tcW w:w="9008" w:type="dxa"/>
          </w:tcPr>
          <w:p w14:paraId="4B99056E" w14:textId="77777777" w:rsidR="002441C6" w:rsidRDefault="002441C6" w:rsidP="00244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03B031" w14:textId="77777777" w:rsidR="002441C6" w:rsidRDefault="002441C6" w:rsidP="002441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0906">
              <w:rPr>
                <w:rFonts w:ascii="Times New Roman" w:hAnsi="Times New Roman" w:cs="Times New Roman"/>
                <w:sz w:val="24"/>
                <w:szCs w:val="24"/>
              </w:rPr>
              <w:t>Viene creato un evento, il quale viene salvato sul sistema. L’evento sarà aggiunto alla bacheca eventi e sarà sponsorizzato su “</w:t>
            </w:r>
            <w:proofErr w:type="spellStart"/>
            <w:r w:rsidRPr="006C0906">
              <w:rPr>
                <w:rFonts w:ascii="Times New Roman" w:hAnsi="Times New Roman" w:cs="Times New Roman"/>
                <w:sz w:val="24"/>
                <w:szCs w:val="24"/>
              </w:rPr>
              <w:t>MikroK</w:t>
            </w:r>
            <w:proofErr w:type="spellEnd"/>
            <w:r w:rsidRPr="006C0906">
              <w:rPr>
                <w:rFonts w:ascii="Times New Roman" w:hAnsi="Times New Roman" w:cs="Times New Roman"/>
                <w:sz w:val="24"/>
                <w:szCs w:val="24"/>
              </w:rPr>
              <w:t>”.</w:t>
            </w:r>
          </w:p>
          <w:p w14:paraId="1299C43A" w14:textId="77777777" w:rsidR="002441C6" w:rsidRPr="006C0906" w:rsidRDefault="002441C6" w:rsidP="00244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41C6" w14:paraId="795F0228" w14:textId="77777777" w:rsidTr="002441C6">
        <w:trPr>
          <w:trHeight w:val="609"/>
        </w:trPr>
        <w:tc>
          <w:tcPr>
            <w:tcW w:w="2184" w:type="dxa"/>
          </w:tcPr>
          <w:p w14:paraId="67790E01" w14:textId="77777777" w:rsidR="002441C6" w:rsidRPr="003D6DB8" w:rsidRDefault="002441C6" w:rsidP="002441C6">
            <w:pPr>
              <w:rPr>
                <w:b/>
                <w:i/>
              </w:rPr>
            </w:pPr>
            <w:r w:rsidRPr="003D6DB8">
              <w:rPr>
                <w:b/>
                <w:i/>
              </w:rPr>
              <w:t>Scenario principale di successo</w:t>
            </w:r>
          </w:p>
        </w:tc>
        <w:tc>
          <w:tcPr>
            <w:tcW w:w="9008" w:type="dxa"/>
          </w:tcPr>
          <w:p w14:paraId="4DDBEF00" w14:textId="77777777" w:rsidR="002441C6" w:rsidRDefault="002441C6" w:rsidP="002441C6">
            <w:pPr>
              <w:pStyle w:val="3vff3xh4yd"/>
              <w:shd w:val="clear" w:color="auto" w:fill="FFFFFF"/>
              <w:spacing w:before="0" w:beforeAutospacing="0" w:after="0" w:afterAutospacing="0"/>
            </w:pPr>
          </w:p>
          <w:p w14:paraId="00678DE4" w14:textId="77777777" w:rsidR="002441C6" w:rsidRPr="00BC1D2E" w:rsidRDefault="002441C6" w:rsidP="002441C6">
            <w:pPr>
              <w:pStyle w:val="3vff3xh4yd"/>
              <w:shd w:val="clear" w:color="auto" w:fill="FFFFFF"/>
              <w:spacing w:before="0" w:beforeAutospacing="0" w:after="0" w:afterAutospacing="0"/>
            </w:pPr>
            <w:r w:rsidRPr="00BC1D2E">
              <w:t>-1 L'utente inserisce username e password</w:t>
            </w:r>
          </w:p>
          <w:p w14:paraId="60A6C95F" w14:textId="77777777" w:rsidR="002441C6" w:rsidRPr="00BC1D2E" w:rsidRDefault="002441C6" w:rsidP="002441C6">
            <w:pPr>
              <w:pStyle w:val="3vff3xh4yd"/>
              <w:shd w:val="clear" w:color="auto" w:fill="FFFFFF"/>
              <w:spacing w:before="0" w:beforeAutospacing="0" w:after="0" w:afterAutospacing="0"/>
            </w:pPr>
            <w:r w:rsidRPr="00BC1D2E">
              <w:t>-2 Il sistema verifica che l'utente sia registrato</w:t>
            </w:r>
          </w:p>
          <w:p w14:paraId="0027D9C0" w14:textId="77777777" w:rsidR="002441C6" w:rsidRPr="00BC1D2E" w:rsidRDefault="002441C6" w:rsidP="002441C6">
            <w:pPr>
              <w:pStyle w:val="3vff3xh4yd"/>
              <w:shd w:val="clear" w:color="auto" w:fill="FFFFFF"/>
              <w:spacing w:before="0" w:beforeAutospacing="0" w:after="0" w:afterAutospacing="0"/>
            </w:pPr>
            <w:r w:rsidRPr="00BC1D2E">
              <w:t>-3 L’utente viene collegato al sistema</w:t>
            </w:r>
          </w:p>
          <w:p w14:paraId="28078B0A" w14:textId="77777777" w:rsidR="002441C6" w:rsidRPr="00BC1D2E" w:rsidRDefault="002441C6" w:rsidP="002441C6">
            <w:pPr>
              <w:pStyle w:val="3vff3xh4yd"/>
              <w:shd w:val="clear" w:color="auto" w:fill="FFFFFF"/>
              <w:spacing w:before="0" w:beforeAutospacing="0" w:after="0" w:afterAutospacing="0"/>
            </w:pPr>
            <w:r w:rsidRPr="00BC1D2E">
              <w:t>-4 L’utente comunica al sistema di volere creare un evento</w:t>
            </w:r>
          </w:p>
          <w:p w14:paraId="6E32AB34" w14:textId="77777777" w:rsidR="002441C6" w:rsidRPr="00BC1D2E" w:rsidRDefault="002441C6" w:rsidP="002441C6">
            <w:pPr>
              <w:pStyle w:val="3vff3xh4yd"/>
              <w:shd w:val="clear" w:color="auto" w:fill="FFFFFF"/>
              <w:spacing w:before="0" w:beforeAutospacing="0" w:after="0" w:afterAutospacing="0"/>
            </w:pPr>
            <w:r w:rsidRPr="00BC1D2E">
              <w:t>-5 Il sistema chiede all’utente informazioni relative all’evento</w:t>
            </w:r>
          </w:p>
          <w:p w14:paraId="76B7B6C3" w14:textId="77777777" w:rsidR="002441C6" w:rsidRPr="00BC1D2E" w:rsidRDefault="002441C6" w:rsidP="002441C6">
            <w:pPr>
              <w:pStyle w:val="3vff3xh4yd"/>
              <w:shd w:val="clear" w:color="auto" w:fill="FFFFFF"/>
              <w:spacing w:before="0" w:beforeAutospacing="0" w:after="0" w:afterAutospacing="0"/>
            </w:pPr>
            <w:r w:rsidRPr="00BC1D2E">
              <w:t xml:space="preserve">-6 L'utente inserisce </w:t>
            </w:r>
            <w:r>
              <w:t>il locale</w:t>
            </w:r>
            <w:r w:rsidRPr="00BC1D2E">
              <w:t>, i</w:t>
            </w:r>
            <w:r>
              <w:t xml:space="preserve"> </w:t>
            </w:r>
            <w:r w:rsidRPr="00BC1D2E">
              <w:t>musicisti e la data in cui si svolge l'evento</w:t>
            </w:r>
          </w:p>
          <w:p w14:paraId="571A9510" w14:textId="77777777" w:rsidR="002441C6" w:rsidRPr="00BC1D2E" w:rsidRDefault="002441C6" w:rsidP="002441C6">
            <w:pPr>
              <w:pStyle w:val="3vff3xh4yd"/>
              <w:shd w:val="clear" w:color="auto" w:fill="FFFFFF"/>
              <w:spacing w:before="0" w:beforeAutospacing="0" w:after="0" w:afterAutospacing="0"/>
            </w:pPr>
            <w:r w:rsidRPr="00BC1D2E">
              <w:t xml:space="preserve">-7 Il sistema controlla l'esistenza dei </w:t>
            </w:r>
            <w:r>
              <w:t>musicisti</w:t>
            </w:r>
          </w:p>
          <w:p w14:paraId="68AFC831" w14:textId="77777777" w:rsidR="002441C6" w:rsidRPr="00BC1D2E" w:rsidRDefault="002441C6" w:rsidP="002441C6">
            <w:pPr>
              <w:pStyle w:val="3vff3xh4yd"/>
              <w:shd w:val="clear" w:color="auto" w:fill="FFFFFF"/>
              <w:spacing w:before="0" w:beforeAutospacing="0" w:after="0" w:afterAutospacing="0"/>
            </w:pPr>
            <w:r w:rsidRPr="00BC1D2E">
              <w:t>-8 Il sistema invia una richiesta al</w:t>
            </w:r>
            <w:r>
              <w:t xml:space="preserve"> locale </w:t>
            </w:r>
            <w:r w:rsidRPr="00BC1D2E">
              <w:t>prescelt</w:t>
            </w:r>
            <w:r>
              <w:t>o</w:t>
            </w:r>
          </w:p>
          <w:p w14:paraId="6EA5FE0A" w14:textId="77777777" w:rsidR="002441C6" w:rsidRPr="00BC1D2E" w:rsidRDefault="002441C6" w:rsidP="002441C6">
            <w:pPr>
              <w:pStyle w:val="3vff3xh4yd"/>
              <w:shd w:val="clear" w:color="auto" w:fill="FFFFFF"/>
              <w:spacing w:before="0" w:beforeAutospacing="0" w:after="0" w:afterAutospacing="0"/>
            </w:pPr>
            <w:r w:rsidRPr="00BC1D2E">
              <w:t xml:space="preserve">-9 </w:t>
            </w:r>
            <w:r>
              <w:t>Il locale</w:t>
            </w:r>
            <w:r w:rsidRPr="00BC1D2E">
              <w:t xml:space="preserve"> visualizza la richiesta</w:t>
            </w:r>
          </w:p>
          <w:p w14:paraId="07604B5C" w14:textId="77777777" w:rsidR="002441C6" w:rsidRPr="00BC1D2E" w:rsidRDefault="002441C6" w:rsidP="002441C6">
            <w:pPr>
              <w:pStyle w:val="3vff3xh4yd"/>
              <w:shd w:val="clear" w:color="auto" w:fill="FFFFFF"/>
              <w:spacing w:before="0" w:beforeAutospacing="0" w:after="0" w:afterAutospacing="0"/>
            </w:pPr>
            <w:r w:rsidRPr="00BC1D2E">
              <w:t xml:space="preserve">-10 </w:t>
            </w:r>
            <w:r>
              <w:t>Il locale</w:t>
            </w:r>
            <w:r w:rsidRPr="00BC1D2E">
              <w:t xml:space="preserve"> accetta la richiesta</w:t>
            </w:r>
          </w:p>
          <w:p w14:paraId="45251B73" w14:textId="77777777" w:rsidR="002441C6" w:rsidRPr="00BC1D2E" w:rsidRDefault="002441C6" w:rsidP="002441C6">
            <w:pPr>
              <w:pStyle w:val="3vff3xh4yd"/>
              <w:shd w:val="clear" w:color="auto" w:fill="FFFFFF"/>
              <w:spacing w:before="0" w:beforeAutospacing="0" w:after="0" w:afterAutospacing="0"/>
            </w:pPr>
            <w:r w:rsidRPr="00BC1D2E">
              <w:t xml:space="preserve">-11 Il sistema notifica </w:t>
            </w:r>
            <w:r>
              <w:t>all’utente che la richiesta è stata accettata</w:t>
            </w:r>
          </w:p>
          <w:p w14:paraId="4FD6558B" w14:textId="77777777" w:rsidR="002441C6" w:rsidRPr="00BC1D2E" w:rsidRDefault="002441C6" w:rsidP="002441C6">
            <w:pPr>
              <w:pStyle w:val="3vff3xh4yd"/>
              <w:shd w:val="clear" w:color="auto" w:fill="FFFFFF"/>
              <w:spacing w:before="0" w:beforeAutospacing="0" w:after="0" w:afterAutospacing="0"/>
            </w:pPr>
            <w:r w:rsidRPr="00BC1D2E">
              <w:t>-12 Il sistema crea l'evento</w:t>
            </w:r>
          </w:p>
          <w:p w14:paraId="36B60830" w14:textId="77777777" w:rsidR="002441C6" w:rsidRPr="00BC1D2E" w:rsidRDefault="002441C6" w:rsidP="002441C6">
            <w:pPr>
              <w:pStyle w:val="3vff3xh4yd"/>
              <w:shd w:val="clear" w:color="auto" w:fill="FFFFFF"/>
              <w:spacing w:before="0" w:beforeAutospacing="0" w:after="0" w:afterAutospacing="0"/>
            </w:pPr>
            <w:r w:rsidRPr="00BC1D2E">
              <w:t xml:space="preserve">-13 </w:t>
            </w:r>
            <w:r>
              <w:t>Il sistema notifica i musicisti dell’evento</w:t>
            </w:r>
          </w:p>
          <w:p w14:paraId="0FBCB32D" w14:textId="77777777" w:rsidR="002441C6" w:rsidRDefault="002441C6" w:rsidP="002441C6">
            <w:pPr>
              <w:pStyle w:val="3vff3xh4yd"/>
              <w:shd w:val="clear" w:color="auto" w:fill="FFFFFF"/>
              <w:spacing w:before="0" w:beforeAutospacing="0" w:after="0" w:afterAutospacing="0"/>
            </w:pPr>
            <w:r w:rsidRPr="00BC1D2E">
              <w:t>-1</w:t>
            </w:r>
            <w:r>
              <w:t>4</w:t>
            </w:r>
            <w:r w:rsidRPr="00BC1D2E">
              <w:t xml:space="preserve"> Il sistema notifica gli inviti</w:t>
            </w:r>
          </w:p>
          <w:p w14:paraId="4DA31AB9" w14:textId="77777777" w:rsidR="002441C6" w:rsidRDefault="002441C6" w:rsidP="002441C6">
            <w:pPr>
              <w:pStyle w:val="3vff3xh4yd"/>
              <w:shd w:val="clear" w:color="auto" w:fill="FFFFFF"/>
              <w:spacing w:before="0" w:beforeAutospacing="0" w:after="0" w:afterAutospacing="0"/>
            </w:pPr>
            <w:r>
              <w:t xml:space="preserve">-15 Il sistema inoltra l’evento a </w:t>
            </w:r>
            <w:proofErr w:type="spellStart"/>
            <w:r>
              <w:t>microk</w:t>
            </w:r>
            <w:proofErr w:type="spellEnd"/>
          </w:p>
          <w:p w14:paraId="3461D779" w14:textId="77777777" w:rsidR="002441C6" w:rsidRDefault="002441C6" w:rsidP="002441C6"/>
        </w:tc>
      </w:tr>
      <w:tr w:rsidR="002441C6" w14:paraId="0FF767FB" w14:textId="77777777" w:rsidTr="002441C6">
        <w:trPr>
          <w:trHeight w:val="304"/>
        </w:trPr>
        <w:tc>
          <w:tcPr>
            <w:tcW w:w="2184" w:type="dxa"/>
          </w:tcPr>
          <w:p w14:paraId="344E187C" w14:textId="77777777" w:rsidR="002441C6" w:rsidRPr="003D6DB8" w:rsidRDefault="002441C6" w:rsidP="002441C6">
            <w:pPr>
              <w:rPr>
                <w:b/>
                <w:i/>
              </w:rPr>
            </w:pPr>
            <w:r w:rsidRPr="003D6DB8">
              <w:rPr>
                <w:b/>
                <w:i/>
              </w:rPr>
              <w:t>Estensioni</w:t>
            </w:r>
          </w:p>
        </w:tc>
        <w:tc>
          <w:tcPr>
            <w:tcW w:w="9008" w:type="dxa"/>
          </w:tcPr>
          <w:p w14:paraId="3CF2D8B6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</w:p>
          <w:p w14:paraId="38FC30AF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>-</w:t>
            </w:r>
            <w:proofErr w:type="gramStart"/>
            <w:r w:rsidRPr="00F9284E">
              <w:rPr>
                <w:rStyle w:val="normaltextrun"/>
                <w:rFonts w:eastAsiaTheme="majorEastAsia"/>
              </w:rPr>
              <w:t>2</w:t>
            </w:r>
            <w:r w:rsidRPr="00F9284E">
              <w:rPr>
                <w:rStyle w:val="contextualspellingandgrammarerror"/>
                <w:rFonts w:eastAsiaTheme="majorEastAsia"/>
              </w:rPr>
              <w:t>.a</w:t>
            </w:r>
            <w:proofErr w:type="gramEnd"/>
            <w:r w:rsidRPr="00F9284E">
              <w:rPr>
                <w:rStyle w:val="normaltextrun"/>
                <w:rFonts w:eastAsiaTheme="majorEastAsia"/>
              </w:rPr>
              <w:t> L'utente non è registrato</w:t>
            </w:r>
          </w:p>
          <w:p w14:paraId="368D09B9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2.a.1 Il sistema chiede se si desidera registrarsi</w:t>
            </w:r>
          </w:p>
          <w:p w14:paraId="023D99B0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2.a.2 L'utente decide di registrarsi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421FC39F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      2.a.</w:t>
            </w:r>
            <w:r w:rsidRPr="00F9284E">
              <w:rPr>
                <w:rStyle w:val="contextualspellingandgrammarerror"/>
                <w:rFonts w:eastAsiaTheme="majorEastAsia"/>
              </w:rPr>
              <w:t>2a.1</w:t>
            </w:r>
            <w:r w:rsidRPr="00F9284E">
              <w:rPr>
                <w:rStyle w:val="normaltextrun"/>
                <w:rFonts w:eastAsiaTheme="majorEastAsia"/>
              </w:rPr>
              <w:t> L'utente non vuole registrarsi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6445DC6D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normaltextrun"/>
                <w:rFonts w:eastAsiaTheme="majorEastAsia"/>
              </w:rPr>
              <w:lastRenderedPageBreak/>
              <w:t xml:space="preserve">          2.a.2a.2 Il sistema interrompe la creazione dell'evento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09800988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2.a.3a L'utente comunica al sistema che è un musicista</w:t>
            </w:r>
          </w:p>
          <w:p w14:paraId="4A9FBB05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      2.a.3a.1 Il sistema chiede all’utente se fa parte di un gruppo</w:t>
            </w:r>
          </w:p>
          <w:p w14:paraId="55AD1E7B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                 2.a.3a.1a L’utente comunica al sistema che non fa parte di un gruppo</w:t>
            </w:r>
          </w:p>
          <w:p w14:paraId="0DA00FAA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      2.a.3a.2 L’utente comunica al sistema gli utenti componenti del gruppo</w:t>
            </w:r>
          </w:p>
          <w:p w14:paraId="2F4EBAB7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      2.a.3a.3 Il sistema collega gli utenti componenti del gruppo</w:t>
            </w:r>
          </w:p>
          <w:p w14:paraId="11B2D753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>
              <w:rPr>
                <w:rStyle w:val="normaltextrun"/>
                <w:rFonts w:eastAsiaTheme="majorEastAsia"/>
              </w:rPr>
              <w:t xml:space="preserve">          2.a.3a.4 Il sistema chiede all’utente se è iscritto alla SIAE</w:t>
            </w:r>
          </w:p>
          <w:p w14:paraId="259BD529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>
              <w:rPr>
                <w:rStyle w:val="normaltextrun"/>
                <w:rFonts w:eastAsiaTheme="majorEastAsia"/>
              </w:rPr>
              <w:t xml:space="preserve">          2.a.3a.5 L’utente fornisce il proprio codice SIAE</w:t>
            </w:r>
          </w:p>
          <w:p w14:paraId="54D53B7B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>
              <w:rPr>
                <w:rStyle w:val="normaltextrun"/>
                <w:rFonts w:eastAsiaTheme="majorEastAsia"/>
              </w:rPr>
              <w:t xml:space="preserve">                     2.a.3a.5a L’utente non è iscritto alla SIAE</w:t>
            </w:r>
          </w:p>
          <w:p w14:paraId="6EFC2DE4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2.a.3b L’utente comunica al sistema che è un locale</w:t>
            </w:r>
          </w:p>
          <w:p w14:paraId="63E93E8D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      2.a.3b.1 Il sistema chiede all’utente di inserire la sua sede</w:t>
            </w:r>
          </w:p>
          <w:p w14:paraId="39DF4012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      2.a.3b.2 L’utente comunica al sistema la sua sede</w:t>
            </w:r>
          </w:p>
          <w:p w14:paraId="35414325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      2.a.3b.3 Il sistema verifica se la sede esiste</w:t>
            </w:r>
          </w:p>
          <w:p w14:paraId="6FA6E4C1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2.a.4 L'utente inserisce il proprio nickname</w:t>
            </w:r>
          </w:p>
          <w:p w14:paraId="7132B7FE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2.a.5 Il sistema controlla che il nickname sia libero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27889207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eastAsiaTheme="majorEastAsia"/>
              </w:rPr>
            </w:pPr>
            <w:r w:rsidRPr="00F9284E">
              <w:rPr>
                <w:rStyle w:val="contextualspellingandgrammarerror"/>
                <w:rFonts w:eastAsiaTheme="majorEastAsia"/>
              </w:rPr>
              <w:t xml:space="preserve">          2.a.5a.1</w:t>
            </w:r>
            <w:r w:rsidRPr="00F9284E">
              <w:rPr>
                <w:rStyle w:val="normaltextrun"/>
                <w:rFonts w:eastAsiaTheme="majorEastAsia"/>
              </w:rPr>
              <w:t> Il nickname è occupato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6ED9A52F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normaltextrun"/>
                <w:rFonts w:eastAsiaTheme="majorEastAsia"/>
              </w:rPr>
              <w:t xml:space="preserve">          2.a.5a.2 Il sistema comunica che il nickname è occupato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76B6B69E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normaltextrun"/>
                <w:rFonts w:eastAsiaTheme="majorEastAsia"/>
              </w:rPr>
              <w:t xml:space="preserve">          2.a.5a.3 Si riparte da 2</w:t>
            </w:r>
            <w:r w:rsidRPr="00F9284E">
              <w:rPr>
                <w:rStyle w:val="contextualspellingandgrammarerror"/>
                <w:rFonts w:eastAsiaTheme="majorEastAsia"/>
              </w:rPr>
              <w:t>.a.4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45C4236C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normaltextrun"/>
                <w:rFonts w:eastAsiaTheme="majorEastAsia"/>
              </w:rPr>
              <w:t xml:space="preserve">    2.a.6 L'utente inserisce la password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4A4588F4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2.a.7 Il sistema verifica che la password non sia semplice</w:t>
            </w:r>
          </w:p>
          <w:p w14:paraId="5F54D01C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      2.a.7a.1 Il sistema comunica che la password è troppo semplice</w:t>
            </w:r>
          </w:p>
          <w:p w14:paraId="4476FD18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      2.a.7a.2 Si riparte da 2.a.</w:t>
            </w:r>
            <w:r>
              <w:rPr>
                <w:rStyle w:val="normaltextrun"/>
                <w:rFonts w:eastAsiaTheme="majorEastAsia"/>
              </w:rPr>
              <w:t>6</w:t>
            </w:r>
          </w:p>
          <w:p w14:paraId="55049995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2.a.8 L’utente inserisce la propria e-mail</w:t>
            </w:r>
          </w:p>
          <w:p w14:paraId="2E569542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2.a.9 Il sistema invia un’e-mail di conferma della registrazione</w:t>
            </w:r>
          </w:p>
          <w:p w14:paraId="4CA54D8E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2.a.10 L’ utente conferma la registrazione</w:t>
            </w:r>
          </w:p>
          <w:p w14:paraId="3A54B4FF" w14:textId="77777777" w:rsidR="002441C6" w:rsidRPr="00F9284E" w:rsidRDefault="002441C6" w:rsidP="002441C6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9284E">
              <w:rPr>
                <w:rStyle w:val="normaltextrun"/>
                <w:rFonts w:ascii="Times New Roman" w:hAnsi="Times New Roman" w:cs="Times New Roman"/>
              </w:rPr>
              <w:t xml:space="preserve">    </w:t>
            </w:r>
            <w:r w:rsidRPr="00F9284E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2.a.11 Il sistema salva le credenziali e registra l'utente</w:t>
            </w:r>
          </w:p>
          <w:p w14:paraId="0FB78278" w14:textId="77777777" w:rsidR="002441C6" w:rsidRPr="00F9284E" w:rsidRDefault="002441C6" w:rsidP="002441C6">
            <w:pPr>
              <w:rPr>
                <w:rFonts w:ascii="Times New Roman" w:hAnsi="Times New Roman" w:cs="Times New Roman"/>
              </w:rPr>
            </w:pPr>
          </w:p>
          <w:p w14:paraId="73958127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>-</w:t>
            </w:r>
            <w:proofErr w:type="gramStart"/>
            <w:r w:rsidRPr="00F9284E">
              <w:t>3.a</w:t>
            </w:r>
            <w:proofErr w:type="gramEnd"/>
            <w:r w:rsidRPr="00F9284E">
              <w:t xml:space="preserve"> L’utente ha inserito un’username errato</w:t>
            </w:r>
          </w:p>
          <w:p w14:paraId="283FC7DD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3.a.1 Il sistema chiede all’utente se ha dimenticato l’username</w:t>
            </w:r>
          </w:p>
          <w:p w14:paraId="756CEBFD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3.a.2 L’utente comunica al sistema di aver dimenticato l’username</w:t>
            </w:r>
          </w:p>
          <w:p w14:paraId="09A57BDC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3.a.3 Il sistema chiede all’utente se vuole cambiare username</w:t>
            </w:r>
          </w:p>
          <w:p w14:paraId="4971BA86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3.a.4 L’utente chiede al sistema di cambiare username</w:t>
            </w:r>
          </w:p>
          <w:p w14:paraId="7E100595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3.a.5 Il sistema invia una e-mail all’utente</w:t>
            </w:r>
          </w:p>
          <w:p w14:paraId="0F5EF091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3.a.6 L’utente visualizza l’e-mail e cambia username</w:t>
            </w:r>
          </w:p>
          <w:p w14:paraId="32C6FD59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eastAsiaTheme="majorEastAsia"/>
              </w:rPr>
            </w:pPr>
            <w:r w:rsidRPr="00F9284E">
              <w:t xml:space="preserve">    3.a.7 </w:t>
            </w:r>
            <w:r w:rsidRPr="00F9284E">
              <w:rPr>
                <w:rStyle w:val="normaltextrun"/>
                <w:rFonts w:eastAsiaTheme="majorEastAsia"/>
              </w:rPr>
              <w:t>Il sistema controlla che il nickname sia libero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07F275CF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normaltextrun"/>
                <w:rFonts w:eastAsiaTheme="majorEastAsia"/>
              </w:rPr>
              <w:t xml:space="preserve">          3.a.7a.1 </w:t>
            </w:r>
            <w:r w:rsidRPr="00F9284E">
              <w:t>Il sistema invia una e-mail all’utente</w:t>
            </w:r>
            <w:r w:rsidRPr="00F9284E">
              <w:rPr>
                <w:rStyle w:val="normaltextrun"/>
                <w:rFonts w:eastAsiaTheme="majorEastAsia"/>
              </w:rPr>
              <w:t xml:space="preserve"> se il nickname è occupato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114C49EB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3.a.8 Il sistema salva il nuovo nickname</w:t>
            </w:r>
          </w:p>
          <w:p w14:paraId="1FC39945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6A549E55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>-</w:t>
            </w:r>
            <w:proofErr w:type="gramStart"/>
            <w:r w:rsidRPr="00F9284E">
              <w:t>3.b</w:t>
            </w:r>
            <w:proofErr w:type="gramEnd"/>
            <w:r w:rsidRPr="00F9284E">
              <w:t xml:space="preserve"> L’utente ha inserito una password errata</w:t>
            </w:r>
          </w:p>
          <w:p w14:paraId="4851074C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3.b.1 Il sistema chiede all’utente se ha dimenticato la password</w:t>
            </w:r>
          </w:p>
          <w:p w14:paraId="3288CBF0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3.b.2 L’utente comunica al sistema di aver dimenticato la password</w:t>
            </w:r>
          </w:p>
          <w:p w14:paraId="719A1B27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3.b.3 Il sistema chiede all’utente se vuole cambiare la password</w:t>
            </w:r>
          </w:p>
          <w:p w14:paraId="6164363D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3.b.4 L’utente chiede al sistema di cambiare password</w:t>
            </w:r>
          </w:p>
          <w:p w14:paraId="6970456E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3.b.5 Il sistema invia una e-mail all’utente</w:t>
            </w:r>
          </w:p>
          <w:p w14:paraId="7AD76337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3.b.6 L’utente visualizza l’e-mail e cambia password</w:t>
            </w:r>
          </w:p>
          <w:p w14:paraId="18C9354A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eastAsiaTheme="majorEastAsia"/>
              </w:rPr>
            </w:pPr>
            <w:r w:rsidRPr="00F9284E">
              <w:t xml:space="preserve">    3.b.7 </w:t>
            </w:r>
            <w:r w:rsidRPr="00F9284E">
              <w:rPr>
                <w:rStyle w:val="normaltextrun"/>
                <w:rFonts w:eastAsiaTheme="majorEastAsia"/>
              </w:rPr>
              <w:t>Il sistema verifica che la password non sia semplice</w:t>
            </w:r>
          </w:p>
          <w:p w14:paraId="0617BD5E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normaltextrun"/>
                <w:rFonts w:eastAsiaTheme="majorEastAsia"/>
              </w:rPr>
              <w:t xml:space="preserve">          3.b.7a Il sistema </w:t>
            </w:r>
            <w:r w:rsidRPr="00F9284E">
              <w:t>invia una e-mail all’utente</w:t>
            </w:r>
            <w:r w:rsidRPr="00F9284E">
              <w:rPr>
                <w:rStyle w:val="normaltextrun"/>
                <w:rFonts w:eastAsiaTheme="majorEastAsia"/>
              </w:rPr>
              <w:t xml:space="preserve"> se la password è troppo semplice</w:t>
            </w:r>
          </w:p>
          <w:p w14:paraId="6AD91538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3.b.8 Il sistema salva la nuova password</w:t>
            </w:r>
          </w:p>
          <w:p w14:paraId="0562CB0E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1328893A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t>-</w:t>
            </w:r>
            <w:proofErr w:type="gramStart"/>
            <w:r>
              <w:t>4.a</w:t>
            </w:r>
            <w:proofErr w:type="gramEnd"/>
            <w:r>
              <w:t xml:space="preserve"> L’utente comunica al sistema di voler pubblicare un brano su </w:t>
            </w:r>
            <w:proofErr w:type="spellStart"/>
            <w:r>
              <w:t>microk</w:t>
            </w:r>
            <w:proofErr w:type="spellEnd"/>
          </w:p>
          <w:p w14:paraId="3E1DDE03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lastRenderedPageBreak/>
              <w:t xml:space="preserve">    4.a.1 Il sistema verifica che l’utente sia iscritto alla SIAE</w:t>
            </w:r>
          </w:p>
          <w:p w14:paraId="5EBA7C35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t xml:space="preserve">         4.a.1a.1 L’utente non è iscritto alla SIAE</w:t>
            </w:r>
          </w:p>
          <w:p w14:paraId="3C8746F3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t xml:space="preserve">         4.a.1a.2 Il sistema interrompe la pubblicazione del brano su </w:t>
            </w:r>
            <w:proofErr w:type="spellStart"/>
            <w:r>
              <w:t>microk</w:t>
            </w:r>
            <w:proofErr w:type="spellEnd"/>
          </w:p>
          <w:p w14:paraId="2185F62E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t xml:space="preserve">    4.a.2 Il sistema chiede all’utente informazioni relative al brano</w:t>
            </w:r>
          </w:p>
          <w:p w14:paraId="68734E60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t xml:space="preserve">          4.a.2a L’utente non vuole fornire informazioni relative al brano</w:t>
            </w:r>
          </w:p>
          <w:p w14:paraId="557C4FD9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t xml:space="preserve">    4.a.3 L’utente fornisce informazioni al sistema sul brano da pubblicare</w:t>
            </w:r>
          </w:p>
          <w:p w14:paraId="2FF51B00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t xml:space="preserve">    4.a.4 L’utente carica il brano da pubblicare</w:t>
            </w:r>
          </w:p>
          <w:p w14:paraId="77F89CCF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t xml:space="preserve">          4.a.4a.1 Il sistema non supporta il contenuto caricato dall’utente</w:t>
            </w:r>
          </w:p>
          <w:p w14:paraId="606F537A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t xml:space="preserve">          4.a.4a.2 Il sistema comunica all’utente che il brano non è supportato</w:t>
            </w:r>
          </w:p>
          <w:p w14:paraId="765F551B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t xml:space="preserve">                    4.a.4a.2a.1 L’utente decide di non voler più pubblicare il brano</w:t>
            </w:r>
          </w:p>
          <w:p w14:paraId="30138170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t xml:space="preserve">                    4.a.1a.2a.2 Il sistema interrompe la pubblicazione del brano su </w:t>
            </w:r>
            <w:proofErr w:type="spellStart"/>
            <w:r>
              <w:t>microk</w:t>
            </w:r>
            <w:proofErr w:type="spellEnd"/>
          </w:p>
          <w:p w14:paraId="720961AF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t xml:space="preserve">          4.a.4a.3 Si riparte da 4.a.4</w:t>
            </w:r>
          </w:p>
          <w:p w14:paraId="370B2904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t xml:space="preserve">    4.a.5 Il sistema inoltra le informazioni relative al brano a </w:t>
            </w:r>
            <w:proofErr w:type="spellStart"/>
            <w:r>
              <w:t>microk</w:t>
            </w:r>
            <w:proofErr w:type="spellEnd"/>
          </w:p>
          <w:p w14:paraId="7CDAC7F5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t xml:space="preserve">           4.a.5a.1 L’utente non è iscritto su </w:t>
            </w:r>
            <w:proofErr w:type="spellStart"/>
            <w:r>
              <w:t>mikrok</w:t>
            </w:r>
            <w:proofErr w:type="spellEnd"/>
          </w:p>
          <w:p w14:paraId="34C4E1DA" w14:textId="77777777" w:rsidR="002441C6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t xml:space="preserve">           4.a.5a.2 Il sistema inoltra i dati dell’utente e del brano a </w:t>
            </w:r>
            <w:proofErr w:type="spellStart"/>
            <w:r>
              <w:t>microk</w:t>
            </w:r>
            <w:proofErr w:type="spellEnd"/>
          </w:p>
          <w:p w14:paraId="6EFD22D0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>
              <w:t xml:space="preserve">    4.a.6 Il sistema notifica l’utente che il brano è stato pubblicato con successo</w:t>
            </w:r>
          </w:p>
          <w:p w14:paraId="34CE0A41" w14:textId="77777777" w:rsidR="002441C6" w:rsidRPr="00F9284E" w:rsidRDefault="002441C6" w:rsidP="00244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CA51AC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>-</w:t>
            </w:r>
            <w:proofErr w:type="gramStart"/>
            <w:r w:rsidRPr="00F9284E">
              <w:t>5.a</w:t>
            </w:r>
            <w:proofErr w:type="gramEnd"/>
            <w:r w:rsidRPr="00F9284E">
              <w:t xml:space="preserve"> L’utente vuole interrompere la creazione dell’evento</w:t>
            </w:r>
          </w:p>
          <w:p w14:paraId="163DBD07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5.a.1 Il sistema interrompe la creazione dell’evento</w:t>
            </w:r>
          </w:p>
          <w:p w14:paraId="62EBF3C5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491CD5A4" w14:textId="77777777" w:rsidR="002441C6" w:rsidRPr="00850205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u w:val="single"/>
              </w:rPr>
            </w:pPr>
            <w:r w:rsidRPr="00F9284E">
              <w:t>-</w:t>
            </w:r>
            <w:proofErr w:type="gramStart"/>
            <w:r w:rsidRPr="00F9284E">
              <w:t>5.b</w:t>
            </w:r>
            <w:proofErr w:type="gramEnd"/>
            <w:r w:rsidRPr="00F9284E">
              <w:t xml:space="preserve"> L’utente comunica al sistema che è un locale</w:t>
            </w:r>
          </w:p>
          <w:p w14:paraId="00F1C84A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5.b.1 L’utente inserisce i musicisti e la data dell’evento</w:t>
            </w:r>
          </w:p>
          <w:p w14:paraId="0A0B4297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5.b.1a.1 </w:t>
            </w:r>
            <w:r w:rsidRPr="00F9284E">
              <w:rPr>
                <w:rStyle w:val="normaltextrun"/>
                <w:rFonts w:eastAsiaTheme="majorEastAsia"/>
              </w:rPr>
              <w:t>Il sistema non trova almeno un partecipante</w:t>
            </w:r>
          </w:p>
          <w:p w14:paraId="2B0502D6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   5.b.1a.2 Il sistema segnala all'utente di sostituire il/i </w:t>
            </w:r>
            <w:r w:rsidRPr="00F9284E">
              <w:rPr>
                <w:rStyle w:val="spellingerror"/>
                <w:rFonts w:eastAsiaTheme="majorEastAsia"/>
              </w:rPr>
              <w:t>partecipante</w:t>
            </w:r>
            <w:r w:rsidRPr="00F9284E">
              <w:rPr>
                <w:rStyle w:val="normaltextrun"/>
                <w:rFonts w:eastAsiaTheme="majorEastAsia"/>
              </w:rPr>
              <w:t>/i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593A9218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      5.b.1a.2a </w:t>
            </w:r>
            <w:r w:rsidRPr="00F9284E">
              <w:rPr>
                <w:rStyle w:val="normaltextrun"/>
                <w:rFonts w:eastAsiaTheme="majorEastAsia"/>
              </w:rPr>
              <w:t>L’utente decide di interrompere la creazione dell’evento</w:t>
            </w:r>
          </w:p>
          <w:p w14:paraId="63503090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5.b.1a.3 Si riparte da 5.b.1</w:t>
            </w:r>
          </w:p>
          <w:p w14:paraId="693CCC21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5.b.2 Il sistema notifica i musicisti</w:t>
            </w:r>
          </w:p>
          <w:p w14:paraId="581B2570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5.b.3 I musicisti visualizzano la richiesta</w:t>
            </w:r>
          </w:p>
          <w:p w14:paraId="60206A8C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5.b.3a I musicisti accettano la richiesta</w:t>
            </w:r>
          </w:p>
          <w:p w14:paraId="3936DAA1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5.b.3b I musicisti rifiutano la richiesta</w:t>
            </w:r>
          </w:p>
          <w:p w14:paraId="56598FEF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t xml:space="preserve">                5.b.3b.1 </w:t>
            </w:r>
            <w:r w:rsidRPr="00F9284E">
              <w:rPr>
                <w:rStyle w:val="normaltextrun"/>
                <w:rFonts w:eastAsiaTheme="majorEastAsia"/>
              </w:rPr>
              <w:t>Il sistema segnala all'utente che la richiesta non è stata accettata</w:t>
            </w:r>
          </w:p>
          <w:p w14:paraId="3DEF1E78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t xml:space="preserve">                5.b.3b.2 </w:t>
            </w:r>
            <w:r w:rsidRPr="00F9284E">
              <w:rPr>
                <w:rStyle w:val="normaltextrun"/>
                <w:rFonts w:eastAsiaTheme="majorEastAsia"/>
              </w:rPr>
              <w:t>Il sistema propone di invitare altri musicisti</w:t>
            </w:r>
          </w:p>
          <w:p w14:paraId="7E0EF049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               5.b.3b.2.1 </w:t>
            </w:r>
            <w:r w:rsidRPr="00F9284E">
              <w:rPr>
                <w:rStyle w:val="normaltextrun"/>
                <w:rFonts w:eastAsiaTheme="majorEastAsia"/>
              </w:rPr>
              <w:t>L'utente non vuole più creare l'evento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4F9A9BE2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contextualspellingandgrammarerror"/>
                <w:rFonts w:eastAsiaTheme="majorEastAsia"/>
              </w:rPr>
              <w:t xml:space="preserve">                           5.b.3b.2.2 </w:t>
            </w:r>
            <w:r w:rsidRPr="00F9284E">
              <w:rPr>
                <w:rStyle w:val="normaltextrun"/>
                <w:rFonts w:eastAsiaTheme="majorEastAsia"/>
              </w:rPr>
              <w:t>Il sistema interrompe la creazione dell'evento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664A323A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5.b.3c I musicisti chiedono al locale di cambiare data</w:t>
            </w:r>
          </w:p>
          <w:p w14:paraId="13AED2CB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eastAsiaTheme="majorEastAsia"/>
              </w:rPr>
            </w:pPr>
            <w:r w:rsidRPr="00F9284E">
              <w:t xml:space="preserve">                5</w:t>
            </w:r>
            <w:r w:rsidRPr="00F9284E">
              <w:rPr>
                <w:rStyle w:val="normaltextrun"/>
                <w:rFonts w:eastAsiaTheme="majorEastAsia"/>
              </w:rPr>
              <w:t>.b.3c.1 Il sistema segnala all'utente di cambiare la data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029AC6F9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               5.b.3b.2.1 </w:t>
            </w:r>
            <w:r w:rsidRPr="00F9284E">
              <w:rPr>
                <w:rStyle w:val="normaltextrun"/>
                <w:rFonts w:eastAsiaTheme="majorEastAsia"/>
              </w:rPr>
              <w:t>L'utente non vuole più creare l'evento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5FE62861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contextualspellingandgrammarerror"/>
                <w:rFonts w:eastAsiaTheme="majorEastAsia"/>
              </w:rPr>
              <w:t xml:space="preserve">                           5.b.3b.2.2 </w:t>
            </w:r>
            <w:r w:rsidRPr="00F9284E">
              <w:rPr>
                <w:rStyle w:val="normaltextrun"/>
                <w:rFonts w:eastAsiaTheme="majorEastAsia"/>
              </w:rPr>
              <w:t>Il sistema interrompe la creazione dell'evento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05277135" w14:textId="77777777" w:rsidR="002441C6" w:rsidRPr="00F9284E" w:rsidRDefault="002441C6" w:rsidP="002441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284E">
              <w:rPr>
                <w:rFonts w:ascii="Times New Roman" w:hAnsi="Times New Roman" w:cs="Times New Roman"/>
                <w:sz w:val="24"/>
                <w:szCs w:val="24"/>
              </w:rPr>
              <w:t xml:space="preserve">    5.b.4 Si salta all’11</w:t>
            </w:r>
          </w:p>
          <w:p w14:paraId="6D98A12B" w14:textId="77777777" w:rsidR="002441C6" w:rsidRPr="00F9284E" w:rsidRDefault="002441C6" w:rsidP="00244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1C79FF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contextualspellingandgrammarerror"/>
                <w:rFonts w:eastAsiaTheme="majorEastAsia"/>
              </w:rPr>
              <w:t>-</w:t>
            </w:r>
            <w:proofErr w:type="gramStart"/>
            <w:r w:rsidRPr="00F9284E">
              <w:rPr>
                <w:rStyle w:val="contextualspellingandgrammarerror"/>
                <w:rFonts w:eastAsiaTheme="majorEastAsia"/>
              </w:rPr>
              <w:t>6.a</w:t>
            </w:r>
            <w:proofErr w:type="gramEnd"/>
            <w:r w:rsidRPr="00F9284E">
              <w:rPr>
                <w:rStyle w:val="normaltextrun"/>
                <w:rFonts w:eastAsiaTheme="majorEastAsia"/>
              </w:rPr>
              <w:t> L’utente ha inserito una data errata</w:t>
            </w:r>
          </w:p>
          <w:p w14:paraId="2CFA47C1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6.a.1 Il sistema segnala che la data inserita è errata</w:t>
            </w:r>
          </w:p>
          <w:p w14:paraId="104E61CA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      6.a.1a L’utente decide di interrompere la creazione dell’evento</w:t>
            </w:r>
          </w:p>
          <w:p w14:paraId="1AF17A7E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6.a.2 Il sistema aspetta che venga inserita una nuova data</w:t>
            </w:r>
          </w:p>
          <w:p w14:paraId="0B03336B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6.a.3 L’utente inserisce una nuova data</w:t>
            </w:r>
          </w:p>
          <w:p w14:paraId="2946DB82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</w:p>
          <w:p w14:paraId="2D116A31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>-</w:t>
            </w:r>
            <w:proofErr w:type="gramStart"/>
            <w:r w:rsidRPr="00F9284E">
              <w:rPr>
                <w:rStyle w:val="normaltextrun"/>
                <w:rFonts w:eastAsiaTheme="majorEastAsia"/>
              </w:rPr>
              <w:t>6.b</w:t>
            </w:r>
            <w:proofErr w:type="gramEnd"/>
            <w:r w:rsidRPr="00F9284E">
              <w:rPr>
                <w:rStyle w:val="normaltextrun"/>
                <w:rFonts w:eastAsiaTheme="majorEastAsia"/>
              </w:rPr>
              <w:t xml:space="preserve"> L’evento non ha una sede fisica</w:t>
            </w:r>
          </w:p>
          <w:p w14:paraId="7DB034A2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6.b.1 L’utente inserisce un luogo generico</w:t>
            </w:r>
          </w:p>
          <w:p w14:paraId="70EB6269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6.b.2 Si salta al 12</w:t>
            </w:r>
          </w:p>
          <w:p w14:paraId="39B6B1D1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</w:t>
            </w:r>
          </w:p>
          <w:p w14:paraId="5391FC3A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lastRenderedPageBreak/>
              <w:t>-6.c Per il locale e la data inseriti dall’utente è stato già organizzato un evento</w:t>
            </w:r>
          </w:p>
          <w:p w14:paraId="2332A7BE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6.c.1 Il sistema segnala che quel locale in quella data è occupato</w:t>
            </w:r>
          </w:p>
          <w:p w14:paraId="574C5B23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      6.c.1a L’utente decide di interrompere la creazione dell’evento</w:t>
            </w:r>
          </w:p>
          <w:p w14:paraId="19B5B4C4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6.c.2 </w:t>
            </w:r>
            <w:r w:rsidRPr="00F9284E">
              <w:rPr>
                <w:rStyle w:val="normaltextrun"/>
                <w:rFonts w:eastAsiaTheme="majorEastAsia"/>
              </w:rPr>
              <w:t>Il sistema aspetta che venga inserita una nuova data</w:t>
            </w:r>
            <w:r w:rsidRPr="00F9284E">
              <w:t xml:space="preserve"> o un nuovo locale</w:t>
            </w:r>
          </w:p>
          <w:p w14:paraId="608AD0C9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</w:t>
            </w:r>
            <w:r w:rsidRPr="00F9284E">
              <w:rPr>
                <w:rStyle w:val="normaltextrun"/>
                <w:rFonts w:eastAsiaTheme="majorEastAsia"/>
              </w:rPr>
              <w:t xml:space="preserve">6.c.2a.1 </w:t>
            </w:r>
            <w:r w:rsidRPr="00F9284E">
              <w:t>L’utente inserisce un nuovo locale</w:t>
            </w:r>
          </w:p>
          <w:p w14:paraId="3E75C2C9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6.c.2a.2 L’utente inserisce una nuova data</w:t>
            </w:r>
          </w:p>
          <w:p w14:paraId="5997CC1D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70FE1D2E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>-</w:t>
            </w:r>
            <w:proofErr w:type="gramStart"/>
            <w:r w:rsidRPr="00F9284E">
              <w:t>6.d</w:t>
            </w:r>
            <w:proofErr w:type="gramEnd"/>
            <w:r w:rsidRPr="00F9284E">
              <w:t xml:space="preserve"> L’utente ha inserito un locale inesistente</w:t>
            </w:r>
          </w:p>
          <w:p w14:paraId="16A25DFC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t xml:space="preserve">    6</w:t>
            </w:r>
            <w:r w:rsidRPr="00F9284E">
              <w:rPr>
                <w:rStyle w:val="normaltextrun"/>
                <w:rFonts w:eastAsiaTheme="majorEastAsia"/>
              </w:rPr>
              <w:t>.d.1 Il sistema segnala che il locale inserito non è stato trovato</w:t>
            </w:r>
          </w:p>
          <w:p w14:paraId="4774AAF8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eop"/>
                <w:rFonts w:eastAsiaTheme="majorEastAsia"/>
              </w:rPr>
              <w:t xml:space="preserve">          6.d.1a </w:t>
            </w:r>
            <w:r w:rsidRPr="00F9284E">
              <w:rPr>
                <w:rStyle w:val="normaltextrun"/>
                <w:rFonts w:eastAsiaTheme="majorEastAsia"/>
              </w:rPr>
              <w:t>L’utente decide di interrompere la creazione dell’evento</w:t>
            </w:r>
          </w:p>
          <w:p w14:paraId="1D299F8F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6.d.2 Il sistema aspetta che venga inserito un nuovo locale</w:t>
            </w:r>
          </w:p>
          <w:p w14:paraId="33498AF4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eop"/>
                <w:rFonts w:eastAsiaTheme="majorEastAsia"/>
              </w:rPr>
              <w:t xml:space="preserve">    6.d.3 </w:t>
            </w:r>
            <w:r w:rsidRPr="00F9284E">
              <w:t>L’utente inserisce un nuovo locale</w:t>
            </w:r>
          </w:p>
          <w:p w14:paraId="110FFD37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311B60DB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contextualspellingandgrammarerror"/>
                <w:rFonts w:eastAsiaTheme="majorEastAsia"/>
              </w:rPr>
              <w:t>-</w:t>
            </w:r>
            <w:proofErr w:type="gramStart"/>
            <w:r w:rsidRPr="00F9284E">
              <w:rPr>
                <w:rStyle w:val="contextualspellingandgrammarerror"/>
                <w:rFonts w:eastAsiaTheme="majorEastAsia"/>
              </w:rPr>
              <w:t>7.a</w:t>
            </w:r>
            <w:proofErr w:type="gramEnd"/>
            <w:r w:rsidRPr="00F9284E">
              <w:rPr>
                <w:rStyle w:val="normaltextrun"/>
                <w:rFonts w:eastAsiaTheme="majorEastAsia"/>
              </w:rPr>
              <w:t xml:space="preserve"> Il sistema non trova almeno un </w:t>
            </w:r>
            <w:r w:rsidRPr="00F9284E">
              <w:t>musicista</w:t>
            </w:r>
          </w:p>
          <w:p w14:paraId="405D198C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7.a.1 Il sistema segnala all'utente di sostituire il/i </w:t>
            </w:r>
            <w:r w:rsidRPr="00F9284E">
              <w:t>musicista</w:t>
            </w:r>
            <w:r w:rsidRPr="00F9284E">
              <w:rPr>
                <w:rStyle w:val="normaltextrun"/>
                <w:rFonts w:eastAsiaTheme="majorEastAsia"/>
              </w:rPr>
              <w:t>/i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74726950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7.a.1a </w:t>
            </w:r>
            <w:r w:rsidRPr="00F9284E">
              <w:rPr>
                <w:rStyle w:val="normaltextrun"/>
                <w:rFonts w:eastAsiaTheme="majorEastAsia"/>
              </w:rPr>
              <w:t>L’utente decide di interrompere la creazione dell’evento</w:t>
            </w:r>
          </w:p>
          <w:p w14:paraId="41E737D1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7.a.2 Si riparte da 6</w:t>
            </w:r>
          </w:p>
          <w:p w14:paraId="6B699379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eastAsiaTheme="majorEastAsia"/>
              </w:rPr>
            </w:pPr>
          </w:p>
          <w:p w14:paraId="2C48C552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normaltextrun"/>
                <w:rFonts w:eastAsiaTheme="majorEastAsia"/>
              </w:rPr>
              <w:t>-</w:t>
            </w:r>
            <w:proofErr w:type="gramStart"/>
            <w:r w:rsidRPr="00F9284E">
              <w:rPr>
                <w:rStyle w:val="normaltextrun"/>
                <w:rFonts w:eastAsiaTheme="majorEastAsia"/>
              </w:rPr>
              <w:t>8</w:t>
            </w:r>
            <w:r w:rsidRPr="00F9284E">
              <w:rPr>
                <w:rStyle w:val="contextualspellingandgrammarerror"/>
                <w:rFonts w:eastAsiaTheme="majorEastAsia"/>
              </w:rPr>
              <w:t>.a</w:t>
            </w:r>
            <w:proofErr w:type="gramEnd"/>
            <w:r w:rsidRPr="00F9284E">
              <w:rPr>
                <w:rStyle w:val="normaltextrun"/>
                <w:rFonts w:eastAsiaTheme="majorEastAsia"/>
              </w:rPr>
              <w:t> Il locale non accetta la richiesta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66F629E3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normaltextrun"/>
                <w:rFonts w:eastAsiaTheme="majorEastAsia"/>
              </w:rPr>
              <w:t xml:space="preserve">    8.a.1 Il sistema segnala all'utente che la richiesta non è stata accettata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2F815B87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normaltextrun"/>
                <w:rFonts w:eastAsiaTheme="majorEastAsia"/>
              </w:rPr>
              <w:t xml:space="preserve">    8.a.2 Il sistema propone di organizzare l'evento in un altro locale</w:t>
            </w:r>
          </w:p>
          <w:p w14:paraId="7E958E7A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contextualspellingandgrammarerror"/>
                <w:rFonts w:eastAsiaTheme="majorEastAsia"/>
              </w:rPr>
              <w:t xml:space="preserve">          8.a.2a.1</w:t>
            </w:r>
            <w:r w:rsidRPr="00F9284E">
              <w:rPr>
                <w:rStyle w:val="normaltextrun"/>
                <w:rFonts w:eastAsiaTheme="majorEastAsia"/>
              </w:rPr>
              <w:t> L'utente non vuole più creare l'evento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01CF1323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contextualspellingandgrammarerror"/>
                <w:rFonts w:eastAsiaTheme="majorEastAsia"/>
              </w:rPr>
              <w:t xml:space="preserve">          8.a.2a.2 </w:t>
            </w:r>
            <w:r w:rsidRPr="00F9284E">
              <w:rPr>
                <w:rStyle w:val="normaltextrun"/>
                <w:rFonts w:eastAsiaTheme="majorEastAsia"/>
              </w:rPr>
              <w:t>Il sistema interrompe la creazione dell'evento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18DBC260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8.a.3 Si riparte da 6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3FE9F23F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21217883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normaltextrun"/>
                <w:rFonts w:eastAsiaTheme="majorEastAsia"/>
              </w:rPr>
              <w:t>-</w:t>
            </w:r>
            <w:proofErr w:type="gramStart"/>
            <w:r w:rsidRPr="00F9284E">
              <w:rPr>
                <w:rStyle w:val="normaltextrun"/>
                <w:rFonts w:eastAsiaTheme="majorEastAsia"/>
              </w:rPr>
              <w:t>9</w:t>
            </w:r>
            <w:r w:rsidRPr="00F9284E">
              <w:rPr>
                <w:rStyle w:val="contextualspellingandgrammarerror"/>
                <w:rFonts w:eastAsiaTheme="majorEastAsia"/>
              </w:rPr>
              <w:t>.a</w:t>
            </w:r>
            <w:proofErr w:type="gramEnd"/>
            <w:r w:rsidRPr="00F9284E">
              <w:rPr>
                <w:rStyle w:val="normaltextrun"/>
                <w:rFonts w:eastAsiaTheme="majorEastAsia"/>
              </w:rPr>
              <w:t> Il locale non accetta la data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33168B00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9.a.1 Il sistema segnala all'utente di cambiare la data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3BC4C19A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t xml:space="preserve">          9.a.1a.1</w:t>
            </w:r>
            <w:r w:rsidRPr="00F9284E">
              <w:rPr>
                <w:rStyle w:val="normaltextrun"/>
                <w:rFonts w:eastAsiaTheme="majorEastAsia"/>
              </w:rPr>
              <w:t> L'utente non vuole più creare l'evento</w:t>
            </w:r>
          </w:p>
          <w:p w14:paraId="72BB0403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9.a.1a.2 </w:t>
            </w:r>
            <w:r w:rsidRPr="00F9284E">
              <w:rPr>
                <w:rStyle w:val="normaltextrun"/>
                <w:rFonts w:eastAsiaTheme="majorEastAsia"/>
              </w:rPr>
              <w:t>Il sistema interrompe la creazione dell'evento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1DCE6D81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9.a.2 Si riparte da 6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1F72F646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662BC46E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normaltextrun"/>
                <w:rFonts w:eastAsiaTheme="majorEastAsia"/>
              </w:rPr>
              <w:t>-</w:t>
            </w:r>
            <w:proofErr w:type="gramStart"/>
            <w:r w:rsidRPr="00F9284E">
              <w:rPr>
                <w:rStyle w:val="normaltextrun"/>
                <w:rFonts w:eastAsiaTheme="majorEastAsia"/>
              </w:rPr>
              <w:t>9.b</w:t>
            </w:r>
            <w:proofErr w:type="gramEnd"/>
            <w:r w:rsidRPr="00F9284E">
              <w:rPr>
                <w:rStyle w:val="normaltextrun"/>
                <w:rFonts w:eastAsiaTheme="majorEastAsia"/>
              </w:rPr>
              <w:t xml:space="preserve"> Il locale non accetta i </w:t>
            </w:r>
            <w:r w:rsidRPr="00F9284E">
              <w:t>musicisti</w:t>
            </w:r>
          </w:p>
          <w:p w14:paraId="63179950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9.b.1 Il sistema segnala all'utente di cambiare i </w:t>
            </w:r>
            <w:r w:rsidRPr="00F9284E">
              <w:t>musicisti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05CBFCA7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t xml:space="preserve">          9.b.1a</w:t>
            </w:r>
            <w:r w:rsidRPr="00F9284E">
              <w:rPr>
                <w:rStyle w:val="contextualspellingandgrammarerror"/>
                <w:rFonts w:eastAsiaTheme="majorEastAsia"/>
              </w:rPr>
              <w:t>.1</w:t>
            </w:r>
            <w:r w:rsidRPr="00F9284E">
              <w:rPr>
                <w:rStyle w:val="normaltextrun"/>
                <w:rFonts w:eastAsiaTheme="majorEastAsia"/>
              </w:rPr>
              <w:t> L'utente non vuole più creare l'evento</w:t>
            </w:r>
          </w:p>
          <w:p w14:paraId="3B829470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eop"/>
                <w:rFonts w:eastAsiaTheme="majorEastAsia"/>
              </w:rPr>
              <w:t xml:space="preserve">          9</w:t>
            </w:r>
            <w:r w:rsidRPr="00F9284E">
              <w:t xml:space="preserve">.b.1a.2 </w:t>
            </w:r>
            <w:r w:rsidRPr="00F9284E">
              <w:rPr>
                <w:rStyle w:val="normaltextrun"/>
                <w:rFonts w:eastAsiaTheme="majorEastAsia"/>
              </w:rPr>
              <w:t>Il sistema interrompe la creazione dell'evento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4BAF468C" w14:textId="77777777" w:rsidR="002441C6" w:rsidRPr="00F9284E" w:rsidRDefault="002441C6" w:rsidP="002441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284E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    9.b.2 Si riparte da 6</w:t>
            </w:r>
          </w:p>
          <w:p w14:paraId="08CE6F91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</w:p>
          <w:p w14:paraId="5B8013E3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normaltextrun"/>
                <w:rFonts w:eastAsiaTheme="majorEastAsia"/>
              </w:rPr>
              <w:t>-</w:t>
            </w:r>
            <w:proofErr w:type="gramStart"/>
            <w:r w:rsidRPr="00F9284E">
              <w:rPr>
                <w:rStyle w:val="normaltextrun"/>
                <w:rFonts w:eastAsiaTheme="majorEastAsia"/>
              </w:rPr>
              <w:t>10.a</w:t>
            </w:r>
            <w:proofErr w:type="gramEnd"/>
            <w:r w:rsidRPr="00F9284E">
              <w:rPr>
                <w:rStyle w:val="normaltextrun"/>
                <w:rFonts w:eastAsiaTheme="majorEastAsia"/>
              </w:rPr>
              <w:t xml:space="preserve"> L’utente decide di modificare l'evento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6E6519A4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10.a.1 Il sistema sospende la creazione dell’evento</w:t>
            </w:r>
          </w:p>
          <w:p w14:paraId="52BE9CB2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10.a.2 Il sistema notifica al locale la proposta di modifica</w:t>
            </w:r>
          </w:p>
          <w:p w14:paraId="644413F5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10.a.2a.1 Il locale rifiuta la proposta di modifica</w:t>
            </w:r>
          </w:p>
          <w:p w14:paraId="0A0FB95D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10a.2a.2 Il sistema notifica all’utente che le modifiche non sono state accettate</w:t>
            </w:r>
          </w:p>
          <w:p w14:paraId="39C774C6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           10.a.2a.2a.1 L’utente propone nuove modifiche</w:t>
            </w:r>
          </w:p>
          <w:p w14:paraId="7E97167B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                   10.a.2a.1a si riparte dal 10.a.2</w:t>
            </w:r>
          </w:p>
          <w:p w14:paraId="41E226F7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10.a.2a.3 L’utente decide di annullare l’evento</w:t>
            </w:r>
          </w:p>
          <w:p w14:paraId="7E1F5955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10.a.2a.4 Il sistema cancella l’evento</w:t>
            </w:r>
          </w:p>
          <w:p w14:paraId="3C429840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t xml:space="preserve">            10.a.2a.5 </w:t>
            </w:r>
            <w:r w:rsidRPr="00F9284E">
              <w:rPr>
                <w:rStyle w:val="normaltextrun"/>
                <w:rFonts w:eastAsiaTheme="majorEastAsia"/>
              </w:rPr>
              <w:t>Il sistema segnala al locale che l’utente ha deciso di annullare l’evento</w:t>
            </w:r>
          </w:p>
          <w:p w14:paraId="7B38B7DF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10.a.2a.6 </w:t>
            </w:r>
            <w:r w:rsidRPr="00F9284E">
              <w:rPr>
                <w:rStyle w:val="normaltextrun"/>
                <w:rFonts w:eastAsiaTheme="majorEastAsia"/>
              </w:rPr>
              <w:t>Il sistema propone di organizzare un nuovo evento</w:t>
            </w:r>
          </w:p>
          <w:p w14:paraId="60429562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t xml:space="preserve">                      10.a.2a.6a.1 </w:t>
            </w:r>
            <w:r w:rsidRPr="00F9284E">
              <w:rPr>
                <w:rStyle w:val="normaltextrun"/>
                <w:rFonts w:eastAsiaTheme="majorEastAsia"/>
              </w:rPr>
              <w:t>L'utente decide di non voler creare un nuovo evento</w:t>
            </w:r>
          </w:p>
          <w:p w14:paraId="58727ACE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normaltextrun"/>
                <w:rFonts w:eastAsiaTheme="majorEastAsia"/>
              </w:rPr>
              <w:t xml:space="preserve">                      </w:t>
            </w:r>
            <w:r w:rsidRPr="00F9284E">
              <w:t xml:space="preserve">10.a.2a.6a.2 </w:t>
            </w:r>
            <w:r w:rsidRPr="00F9284E">
              <w:rPr>
                <w:rStyle w:val="contextualspellingandgrammarerror"/>
                <w:rFonts w:eastAsiaTheme="majorEastAsia"/>
              </w:rPr>
              <w:t>Il sistema interrompe la creazione dell’evento</w:t>
            </w:r>
          </w:p>
          <w:p w14:paraId="7A11AD3D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lastRenderedPageBreak/>
              <w:t xml:space="preserve">    10.a.3 Il locale accetta le modifiche</w:t>
            </w:r>
          </w:p>
          <w:p w14:paraId="7521EEC3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10.a.4 Il sistema notifica all’utente che le modifiche sono state accettate</w:t>
            </w:r>
          </w:p>
          <w:p w14:paraId="2533F2E0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10.a.5a L’utente conferma le modifiche</w:t>
            </w:r>
          </w:p>
          <w:p w14:paraId="26D68DFB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10.a.5b L’utente propone nuove modifiche</w:t>
            </w:r>
          </w:p>
          <w:p w14:paraId="696270E6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t xml:space="preserve">            10.a.5b.1 si riparte dal 10.a.2</w:t>
            </w:r>
          </w:p>
          <w:p w14:paraId="2EF98FDC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10.a.6 </w:t>
            </w:r>
            <w:r w:rsidRPr="00F9284E">
              <w:t>Il sistema modifica l’evento</w:t>
            </w:r>
          </w:p>
          <w:p w14:paraId="61CDCEAD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</w:p>
          <w:p w14:paraId="17FCA142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>-</w:t>
            </w:r>
            <w:proofErr w:type="gramStart"/>
            <w:r w:rsidRPr="00F9284E">
              <w:rPr>
                <w:rStyle w:val="normaltextrun"/>
                <w:rFonts w:eastAsiaTheme="majorEastAsia"/>
              </w:rPr>
              <w:t>11.a</w:t>
            </w:r>
            <w:proofErr w:type="gramEnd"/>
            <w:r w:rsidRPr="00F9284E">
              <w:rPr>
                <w:rStyle w:val="normaltextrun"/>
                <w:rFonts w:eastAsiaTheme="majorEastAsia"/>
              </w:rPr>
              <w:t xml:space="preserve"> L’utente decide di annullare l'evento</w:t>
            </w:r>
            <w:r w:rsidRPr="00F9284E">
              <w:rPr>
                <w:rStyle w:val="eop"/>
                <w:rFonts w:eastAsiaTheme="majorEastAsia"/>
              </w:rPr>
              <w:t> </w:t>
            </w:r>
          </w:p>
          <w:p w14:paraId="64F7A325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11.a.1 Il sistema cancella l’evento</w:t>
            </w:r>
          </w:p>
          <w:p w14:paraId="46B09F56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11.a.2 Il sistema segnala al locale che l’utente ha deciso di annullare l’evento</w:t>
            </w:r>
          </w:p>
          <w:p w14:paraId="4D8101AF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normaltextrun"/>
                <w:rFonts w:eastAsiaTheme="majorEastAsia"/>
              </w:rPr>
              <w:t xml:space="preserve">    11.a.3 Il sistema propone di organizzare un nuovo evento</w:t>
            </w:r>
          </w:p>
          <w:p w14:paraId="73E185A6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contextualspellingandgrammarerror"/>
                <w:rFonts w:eastAsiaTheme="majorEastAsia"/>
              </w:rPr>
              <w:t xml:space="preserve">          11.a.3a.1</w:t>
            </w:r>
            <w:r w:rsidRPr="00F9284E">
              <w:rPr>
                <w:rStyle w:val="normaltextrun"/>
                <w:rFonts w:eastAsiaTheme="majorEastAsia"/>
              </w:rPr>
              <w:t> L'utente decide di non voler creare un nuovo evento</w:t>
            </w:r>
          </w:p>
          <w:p w14:paraId="2ED333C5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rPr>
                <w:rStyle w:val="normaltextrun"/>
                <w:rFonts w:eastAsiaTheme="majorEastAsia"/>
              </w:rPr>
              <w:t xml:space="preserve">          </w:t>
            </w:r>
            <w:r w:rsidRPr="00F9284E">
              <w:rPr>
                <w:rStyle w:val="contextualspellingandgrammarerror"/>
                <w:rFonts w:eastAsiaTheme="majorEastAsia"/>
              </w:rPr>
              <w:t>11.a.3a.2 Il sistema interrompe la creazione dell’evento</w:t>
            </w:r>
          </w:p>
          <w:p w14:paraId="4208498C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eop"/>
                <w:rFonts w:eastAsiaTheme="majorEastAsia"/>
              </w:rPr>
              <w:t xml:space="preserve">    11.a.4 Si riparte da 6 </w:t>
            </w:r>
          </w:p>
          <w:p w14:paraId="6BB9E253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661B3E0E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>-</w:t>
            </w:r>
            <w:proofErr w:type="gramStart"/>
            <w:r w:rsidRPr="00F9284E">
              <w:t>13.a</w:t>
            </w:r>
            <w:proofErr w:type="gramEnd"/>
            <w:r w:rsidRPr="00F9284E">
              <w:t xml:space="preserve"> Un musicista propone di modificare l’evento</w:t>
            </w:r>
          </w:p>
          <w:p w14:paraId="50BC9D5E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13.a.1 Il sistema notifica all’utente la proposta di modifica</w:t>
            </w:r>
          </w:p>
          <w:p w14:paraId="72DAE0C0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13.a.1a L’utente rifiuta di modificare l’evento</w:t>
            </w:r>
          </w:p>
          <w:p w14:paraId="5147E8D2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13.a.2 L’utente accetta le modifiche proposte</w:t>
            </w:r>
          </w:p>
          <w:p w14:paraId="6D253A77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13.a.3 Il sistema notifica al locale la proposta di modifica</w:t>
            </w:r>
          </w:p>
          <w:p w14:paraId="79228DD9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13.a.3a.1 Il locale rifiuta la proposta di modifica</w:t>
            </w:r>
          </w:p>
          <w:p w14:paraId="214BB436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13.a.3a.2 Il sistema notifica all’utente che le modifiche non sono state accettate</w:t>
            </w:r>
          </w:p>
          <w:p w14:paraId="622D0264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           13.a.3a.2a.1 L’utente propone nuove modifiche</w:t>
            </w:r>
          </w:p>
          <w:p w14:paraId="774CD6D4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                   13.a.2a.1a si riparte dal 13.a.3</w:t>
            </w:r>
          </w:p>
          <w:p w14:paraId="66EBBCB6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13.a.3a.3 L’utente decide di annullare l’evento</w:t>
            </w:r>
          </w:p>
          <w:p w14:paraId="3CF6F775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13.a.3a.4 Il sistema cancella l’evento</w:t>
            </w:r>
          </w:p>
          <w:p w14:paraId="3A697306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t xml:space="preserve">            13.a.3a.5 </w:t>
            </w:r>
            <w:r w:rsidRPr="00F9284E">
              <w:rPr>
                <w:rStyle w:val="normaltextrun"/>
                <w:rFonts w:eastAsiaTheme="majorEastAsia"/>
              </w:rPr>
              <w:t>Il sistema segnala al locale che l’utente ha deciso di annullare l’evento</w:t>
            </w:r>
          </w:p>
          <w:p w14:paraId="6437574C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13.a.3a.6 </w:t>
            </w:r>
            <w:r w:rsidRPr="00F9284E">
              <w:rPr>
                <w:rStyle w:val="normaltextrun"/>
                <w:rFonts w:eastAsiaTheme="majorEastAsia"/>
              </w:rPr>
              <w:t>Il sistema propone di organizzare un nuovo evento</w:t>
            </w:r>
          </w:p>
          <w:p w14:paraId="4C863F0F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F9284E">
              <w:t xml:space="preserve">                      13.a.3a.6a.1 </w:t>
            </w:r>
            <w:r w:rsidRPr="00F9284E">
              <w:rPr>
                <w:rStyle w:val="normaltextrun"/>
                <w:rFonts w:eastAsiaTheme="majorEastAsia"/>
              </w:rPr>
              <w:t>L'utente decide di non voler creare un nuovo evento</w:t>
            </w:r>
          </w:p>
          <w:p w14:paraId="4A9826DA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rPr>
                <w:rStyle w:val="normaltextrun"/>
                <w:rFonts w:eastAsiaTheme="majorEastAsia"/>
              </w:rPr>
              <w:t xml:space="preserve">                      </w:t>
            </w:r>
            <w:r w:rsidRPr="00F9284E">
              <w:t xml:space="preserve">13.a.3a.6a.2 </w:t>
            </w:r>
            <w:r w:rsidRPr="00F9284E">
              <w:rPr>
                <w:rStyle w:val="contextualspellingandgrammarerror"/>
                <w:rFonts w:eastAsiaTheme="majorEastAsia"/>
              </w:rPr>
              <w:t>Il sistema interrompe la creazione dell’evento</w:t>
            </w:r>
          </w:p>
          <w:p w14:paraId="09C0C369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13.a.4 Il locale accetta le modifiche</w:t>
            </w:r>
          </w:p>
          <w:p w14:paraId="4A1012BA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13.a.5 Il sistema notifica all’utente che le modifiche sono state accettate</w:t>
            </w:r>
          </w:p>
          <w:p w14:paraId="25FBE940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13.a.6a L’utente conferma le modifiche</w:t>
            </w:r>
          </w:p>
          <w:p w14:paraId="046E3D4B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13.a.6b L’utente propone nuove modifiche</w:t>
            </w:r>
          </w:p>
          <w:p w14:paraId="0A8B9563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        13.a.6b.1 si riparte dal 13.a.3</w:t>
            </w:r>
          </w:p>
          <w:p w14:paraId="39F5FAE0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 xml:space="preserve">    13.a.7 Il sistema modifica l’evento</w:t>
            </w:r>
          </w:p>
          <w:p w14:paraId="23DE523C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52E56223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63EFB6CA" w14:textId="77777777" w:rsidR="002441C6" w:rsidRPr="00F9284E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F9284E">
              <w:t>-</w:t>
            </w:r>
            <w:proofErr w:type="gramStart"/>
            <w:r w:rsidRPr="00F9284E">
              <w:t>13.b</w:t>
            </w:r>
            <w:proofErr w:type="gramEnd"/>
            <w:r w:rsidRPr="00F9284E">
              <w:t xml:space="preserve"> Un musicista decide di invitare qualcuno all’evento</w:t>
            </w:r>
          </w:p>
          <w:p w14:paraId="430BEECB" w14:textId="77777777" w:rsidR="002441C6" w:rsidRDefault="002441C6" w:rsidP="002441C6">
            <w:pPr>
              <w:rPr>
                <w:rFonts w:ascii="Times New Roman" w:hAnsi="Times New Roman" w:cs="Times New Roman"/>
              </w:rPr>
            </w:pPr>
            <w:r w:rsidRPr="00F9284E">
              <w:rPr>
                <w:rFonts w:ascii="Times New Roman" w:hAnsi="Times New Roman" w:cs="Times New Roman"/>
              </w:rPr>
              <w:t xml:space="preserve">    13.b.1 Il musicista inserisce i nickname degli utenti da invitare</w:t>
            </w:r>
          </w:p>
          <w:p w14:paraId="07547A01" w14:textId="77777777" w:rsidR="002441C6" w:rsidRDefault="002441C6" w:rsidP="00244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7F042E" w14:textId="77777777" w:rsidR="002441C6" w:rsidRPr="00930BB8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930BB8">
              <w:t>-13.c Un musicista non parteciperà all’evento</w:t>
            </w:r>
          </w:p>
          <w:p w14:paraId="08BF6E8B" w14:textId="77777777" w:rsidR="002441C6" w:rsidRPr="00930BB8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930BB8">
              <w:t xml:space="preserve">     13.c.1 Il sistema notifica l’utente dell’assenza del musicista</w:t>
            </w:r>
          </w:p>
          <w:p w14:paraId="18954277" w14:textId="77777777" w:rsidR="002441C6" w:rsidRPr="00930BB8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930BB8">
              <w:t xml:space="preserve">     13.c.2a L’utente esclude il musicista</w:t>
            </w:r>
          </w:p>
          <w:p w14:paraId="75225C76" w14:textId="77777777" w:rsidR="002441C6" w:rsidRPr="00930BB8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930BB8">
              <w:t xml:space="preserve">     13.c.2b L’utente sostituisce il musicista</w:t>
            </w:r>
          </w:p>
          <w:p w14:paraId="6F3F73E5" w14:textId="77777777" w:rsidR="002441C6" w:rsidRPr="00930BB8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930BB8">
              <w:t xml:space="preserve">             13.c.2b.1 L’utente inserisce un nuovo musicista da invitare</w:t>
            </w:r>
          </w:p>
          <w:p w14:paraId="318D9888" w14:textId="77777777" w:rsidR="002441C6" w:rsidRPr="00930BB8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930BB8">
              <w:t xml:space="preserve">             13.c.2b.2 Si riparte da 13</w:t>
            </w:r>
          </w:p>
          <w:p w14:paraId="502B314F" w14:textId="77777777" w:rsidR="002441C6" w:rsidRPr="00930BB8" w:rsidRDefault="002441C6" w:rsidP="002441C6">
            <w:pPr>
              <w:pStyle w:val="paragraph"/>
              <w:spacing w:before="0" w:beforeAutospacing="0" w:after="0" w:afterAutospacing="0"/>
              <w:textAlignment w:val="baseline"/>
            </w:pPr>
            <w:r w:rsidRPr="00930BB8">
              <w:t xml:space="preserve">     13.c.2c L’utente decide di annullare l’evento</w:t>
            </w:r>
          </w:p>
          <w:p w14:paraId="452F4B5C" w14:textId="77777777" w:rsidR="002441C6" w:rsidRPr="00930BB8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930BB8">
              <w:t xml:space="preserve">             13</w:t>
            </w:r>
            <w:r w:rsidRPr="00930BB8">
              <w:rPr>
                <w:rStyle w:val="normaltextrun"/>
                <w:rFonts w:eastAsiaTheme="majorEastAsia"/>
              </w:rPr>
              <w:t>.c.2c.1 Il sistema cancella l’evento</w:t>
            </w:r>
          </w:p>
          <w:p w14:paraId="5751F280" w14:textId="77777777" w:rsidR="002441C6" w:rsidRPr="00930BB8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930BB8">
              <w:rPr>
                <w:rStyle w:val="normaltextrun"/>
                <w:rFonts w:eastAsiaTheme="majorEastAsia"/>
              </w:rPr>
              <w:t xml:space="preserve">             13.c.2c.2 Il sistema segnala al locale che l’utente ha deciso di annullare l’evento</w:t>
            </w:r>
          </w:p>
          <w:p w14:paraId="687EA557" w14:textId="77777777" w:rsidR="002441C6" w:rsidRPr="00930BB8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u w:val="single"/>
              </w:rPr>
            </w:pPr>
            <w:r w:rsidRPr="00930BB8">
              <w:rPr>
                <w:rStyle w:val="normaltextrun"/>
                <w:rFonts w:eastAsiaTheme="majorEastAsia"/>
              </w:rPr>
              <w:lastRenderedPageBreak/>
              <w:t xml:space="preserve">             13.c.2c.3 Il sistema propone di organizzare un nuovo evento</w:t>
            </w:r>
          </w:p>
          <w:p w14:paraId="6398A8A2" w14:textId="77777777" w:rsidR="002441C6" w:rsidRPr="00930BB8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930BB8">
              <w:rPr>
                <w:rStyle w:val="contextualspellingandgrammarerror"/>
                <w:rFonts w:eastAsiaTheme="majorEastAsia"/>
              </w:rPr>
              <w:t xml:space="preserve">                    13.c.2c.3.1</w:t>
            </w:r>
            <w:r w:rsidRPr="00930BB8">
              <w:rPr>
                <w:rStyle w:val="normaltextrun"/>
                <w:rFonts w:eastAsiaTheme="majorEastAsia"/>
              </w:rPr>
              <w:t> L'utente decide di non voler creare un nuovo evento</w:t>
            </w:r>
          </w:p>
          <w:p w14:paraId="3BE23C4C" w14:textId="77777777" w:rsidR="002441C6" w:rsidRPr="00930BB8" w:rsidRDefault="002441C6" w:rsidP="002441C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eastAsiaTheme="majorEastAsia"/>
              </w:rPr>
            </w:pPr>
            <w:r w:rsidRPr="00930BB8">
              <w:rPr>
                <w:rStyle w:val="normaltextrun"/>
                <w:rFonts w:eastAsiaTheme="majorEastAsia"/>
              </w:rPr>
              <w:t xml:space="preserve">                    </w:t>
            </w:r>
            <w:r w:rsidRPr="00930BB8">
              <w:rPr>
                <w:rStyle w:val="contextualspellingandgrammarerror"/>
                <w:rFonts w:eastAsiaTheme="majorEastAsia"/>
              </w:rPr>
              <w:t>13.c.2c.3.2 Il sistema interrompe la creazione dell’evento</w:t>
            </w:r>
          </w:p>
          <w:p w14:paraId="5687ED76" w14:textId="77777777" w:rsidR="002441C6" w:rsidRDefault="002441C6" w:rsidP="002441C6">
            <w:pPr>
              <w:rPr>
                <w:rStyle w:val="eop"/>
                <w:rFonts w:ascii="Times New Roman" w:hAnsi="Times New Roman" w:cs="Times New Roman"/>
                <w:sz w:val="24"/>
                <w:szCs w:val="24"/>
              </w:rPr>
            </w:pPr>
            <w:r w:rsidRPr="00930BB8">
              <w:rPr>
                <w:rStyle w:val="eop"/>
                <w:rFonts w:ascii="Times New Roman" w:hAnsi="Times New Roman" w:cs="Times New Roman"/>
                <w:sz w:val="24"/>
                <w:szCs w:val="24"/>
              </w:rPr>
              <w:t xml:space="preserve">             13.c.2c.4 Si riparte da 6 </w:t>
            </w:r>
          </w:p>
          <w:p w14:paraId="5043CB0F" w14:textId="77777777" w:rsidR="002441C6" w:rsidRPr="00F9284E" w:rsidRDefault="002441C6" w:rsidP="00244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41C6" w14:paraId="5BDA751B" w14:textId="77777777" w:rsidTr="002441C6">
        <w:trPr>
          <w:trHeight w:val="318"/>
        </w:trPr>
        <w:tc>
          <w:tcPr>
            <w:tcW w:w="2184" w:type="dxa"/>
          </w:tcPr>
          <w:p w14:paraId="422327CF" w14:textId="77777777" w:rsidR="002441C6" w:rsidRPr="003D6DB8" w:rsidRDefault="002441C6" w:rsidP="002441C6">
            <w:pPr>
              <w:rPr>
                <w:b/>
                <w:i/>
              </w:rPr>
            </w:pPr>
            <w:r w:rsidRPr="003D6DB8">
              <w:rPr>
                <w:b/>
                <w:i/>
              </w:rPr>
              <w:lastRenderedPageBreak/>
              <w:t>Frequenza di ripetizione</w:t>
            </w:r>
          </w:p>
        </w:tc>
        <w:tc>
          <w:tcPr>
            <w:tcW w:w="9008" w:type="dxa"/>
          </w:tcPr>
          <w:p w14:paraId="371DB17D" w14:textId="77777777" w:rsidR="002441C6" w:rsidRDefault="002441C6" w:rsidP="002441C6">
            <w:r w:rsidRPr="009D27EF">
              <w:rPr>
                <w:rFonts w:ascii="Times New Roman" w:hAnsi="Times New Roman" w:cs="Times New Roman"/>
                <w:sz w:val="24"/>
                <w:szCs w:val="24"/>
              </w:rPr>
              <w:t>Ogni volta che l’utente vuole creare un evento.</w:t>
            </w:r>
          </w:p>
        </w:tc>
      </w:tr>
    </w:tbl>
    <w:p w14:paraId="07459315" w14:textId="77777777" w:rsidR="00FE0736" w:rsidRDefault="00FE0736" w:rsidP="00066573">
      <w:pPr>
        <w:rPr>
          <w:rFonts w:ascii="Calibri Light" w:hAnsi="Calibri Light" w:cs="Calibri Light"/>
          <w:b/>
          <w:sz w:val="56"/>
          <w:szCs w:val="56"/>
        </w:rPr>
      </w:pPr>
    </w:p>
    <w:p w14:paraId="190B9592" w14:textId="77777777" w:rsidR="001265EA" w:rsidRDefault="00066573" w:rsidP="00926741">
      <w:pPr>
        <w:rPr>
          <w:rFonts w:ascii="Calibri Light" w:hAnsi="Calibri Light" w:cs="Calibri Light"/>
          <w:b/>
          <w:sz w:val="56"/>
          <w:szCs w:val="56"/>
        </w:rPr>
      </w:pPr>
      <w:r>
        <w:rPr>
          <w:rFonts w:ascii="Calibri Light" w:hAnsi="Calibri Light" w:cs="Calibri Light"/>
          <w:b/>
          <w:sz w:val="56"/>
          <w:szCs w:val="56"/>
        </w:rPr>
        <w:lastRenderedPageBreak/>
        <w:t>Diagramma dello Scenario Principale di Successo</w:t>
      </w:r>
      <w:r w:rsidR="001265EA" w:rsidRPr="001265EA">
        <w:rPr>
          <w:noProof/>
        </w:rPr>
        <w:drawing>
          <wp:inline distT="0" distB="0" distL="0" distR="0" wp14:anchorId="3FB93868" wp14:editId="39CE3C82">
            <wp:extent cx="5105455" cy="6918129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843" cy="69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F28F" w14:textId="77777777" w:rsidR="00B61659" w:rsidRDefault="00B61659" w:rsidP="001265EA">
      <w:pPr>
        <w:jc w:val="center"/>
        <w:rPr>
          <w:rFonts w:ascii="Calibri Light" w:hAnsi="Calibri Light" w:cs="Calibri Light"/>
          <w:b/>
          <w:sz w:val="56"/>
          <w:szCs w:val="56"/>
        </w:rPr>
      </w:pPr>
    </w:p>
    <w:p w14:paraId="2B695B95" w14:textId="77777777" w:rsidR="001265EA" w:rsidRDefault="001265EA" w:rsidP="001265EA">
      <w:pPr>
        <w:jc w:val="center"/>
        <w:rPr>
          <w:rFonts w:ascii="Calibri Light" w:hAnsi="Calibri Light" w:cs="Calibri Light"/>
          <w:b/>
          <w:sz w:val="56"/>
          <w:szCs w:val="56"/>
        </w:rPr>
      </w:pPr>
      <w:r>
        <w:rPr>
          <w:rFonts w:ascii="Calibri Light" w:hAnsi="Calibri Light" w:cs="Calibri Light"/>
          <w:b/>
          <w:sz w:val="56"/>
          <w:szCs w:val="56"/>
        </w:rPr>
        <w:lastRenderedPageBreak/>
        <w:t>Diagramma Senario Alternativo</w:t>
      </w:r>
      <w:r w:rsidRPr="001265EA">
        <w:rPr>
          <w:noProof/>
        </w:rPr>
        <w:drawing>
          <wp:inline distT="0" distB="0" distL="0" distR="0" wp14:anchorId="0EAB60E6" wp14:editId="18F0A371">
            <wp:extent cx="3680978" cy="8282940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696" cy="833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EAA4" w14:textId="77777777" w:rsidR="001265EA" w:rsidRDefault="001265EA" w:rsidP="001265EA">
      <w:pPr>
        <w:jc w:val="center"/>
        <w:rPr>
          <w:rFonts w:ascii="Calibri Light" w:hAnsi="Calibri Light" w:cs="Calibri Light"/>
          <w:b/>
          <w:sz w:val="56"/>
          <w:szCs w:val="56"/>
        </w:rPr>
      </w:pPr>
      <w:r>
        <w:rPr>
          <w:rFonts w:ascii="Calibri Light" w:hAnsi="Calibri Light" w:cs="Calibri Light"/>
          <w:b/>
          <w:sz w:val="56"/>
          <w:szCs w:val="56"/>
        </w:rPr>
        <w:lastRenderedPageBreak/>
        <w:t>Diagramma Scenario Registrazione</w:t>
      </w:r>
    </w:p>
    <w:p w14:paraId="1A965116" w14:textId="403E06C9" w:rsidR="00B61659" w:rsidRPr="00077AEE" w:rsidRDefault="001265EA" w:rsidP="00077AEE">
      <w:pPr>
        <w:jc w:val="center"/>
        <w:rPr>
          <w:rFonts w:ascii="Calibri Light" w:hAnsi="Calibri Light" w:cs="Calibri Light"/>
          <w:b/>
          <w:sz w:val="56"/>
          <w:szCs w:val="56"/>
        </w:rPr>
      </w:pPr>
      <w:r w:rsidRPr="001265EA">
        <w:rPr>
          <w:noProof/>
        </w:rPr>
        <w:drawing>
          <wp:inline distT="0" distB="0" distL="0" distR="0" wp14:anchorId="3F9356BC" wp14:editId="436CEB7F">
            <wp:extent cx="3321685" cy="8000765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800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E37C" w14:textId="77777777" w:rsidR="00B61659" w:rsidRDefault="00B61659" w:rsidP="00050446">
      <w:pPr>
        <w:pStyle w:val="Paragrafoelenco"/>
      </w:pPr>
    </w:p>
    <w:p w14:paraId="44FB30F8" w14:textId="77777777" w:rsidR="00B61659" w:rsidRDefault="00B61659" w:rsidP="00050446">
      <w:pPr>
        <w:pStyle w:val="Paragrafoelenco"/>
      </w:pPr>
    </w:p>
    <w:p w14:paraId="1DA6542E" w14:textId="77777777" w:rsidR="00B61659" w:rsidRDefault="00B61659" w:rsidP="00050446">
      <w:pPr>
        <w:pStyle w:val="Paragrafoelenco"/>
      </w:pPr>
    </w:p>
    <w:p w14:paraId="3041E394" w14:textId="77777777" w:rsidR="00B61659" w:rsidRDefault="00B61659" w:rsidP="00050446">
      <w:pPr>
        <w:pStyle w:val="Paragrafoelenco"/>
      </w:pPr>
    </w:p>
    <w:p w14:paraId="0C41F969" w14:textId="77777777" w:rsidR="00B61659" w:rsidRDefault="00B61659" w:rsidP="00B61659">
      <w:pPr>
        <w:pStyle w:val="Titolo1"/>
      </w:pPr>
      <w:r>
        <w:t>Modello di dominio</w:t>
      </w:r>
    </w:p>
    <w:p w14:paraId="722B00AE" w14:textId="77777777" w:rsidR="002441C6" w:rsidRPr="002441C6" w:rsidRDefault="002441C6" w:rsidP="002441C6"/>
    <w:p w14:paraId="42C6D796" w14:textId="77777777" w:rsidR="00B61659" w:rsidRDefault="00B61659" w:rsidP="00B61659">
      <w:pPr>
        <w:jc w:val="center"/>
      </w:pPr>
    </w:p>
    <w:p w14:paraId="103C486C" w14:textId="77777777" w:rsidR="00077AEE" w:rsidRDefault="00792593" w:rsidP="00077AEE">
      <w:pPr>
        <w:jc w:val="center"/>
      </w:pPr>
      <w:r w:rsidRPr="00B61659">
        <w:rPr>
          <w:noProof/>
        </w:rPr>
        <w:drawing>
          <wp:inline distT="0" distB="0" distL="0" distR="0" wp14:anchorId="558FE3F8" wp14:editId="0C298FB1">
            <wp:extent cx="6523481" cy="684593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5351" cy="68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671F" w14:textId="0F3C1D4A" w:rsidR="00792593" w:rsidRPr="00077AEE" w:rsidRDefault="00792593" w:rsidP="00077AEE">
      <w:pPr>
        <w:jc w:val="center"/>
      </w:pPr>
      <w:r w:rsidRPr="00792593">
        <w:rPr>
          <w:sz w:val="56"/>
          <w:szCs w:val="56"/>
        </w:rPr>
        <w:lastRenderedPageBreak/>
        <w:t>Architettura</w:t>
      </w:r>
    </w:p>
    <w:p w14:paraId="12B0D7A4" w14:textId="77777777" w:rsidR="00792593" w:rsidRDefault="00792593" w:rsidP="0079259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792593">
        <w:rPr>
          <w:rFonts w:ascii="Times New Roman" w:eastAsia="Times New Roman" w:hAnsi="Times New Roman" w:cs="Times New Roman"/>
          <w:sz w:val="24"/>
          <w:szCs w:val="24"/>
          <w:lang w:eastAsia="it-IT"/>
        </w:rPr>
        <w:t>Trillblitz</w:t>
      </w:r>
      <w:proofErr w:type="spellEnd"/>
      <w:r w:rsidRPr="00792593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ha un sistema basato su un’architettura client–server a tre strati:</w:t>
      </w:r>
    </w:p>
    <w:p w14:paraId="384BA73E" w14:textId="77777777" w:rsidR="00792593" w:rsidRPr="00792593" w:rsidRDefault="00792593" w:rsidP="0079259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47FC579" w14:textId="77777777" w:rsidR="00792593" w:rsidRDefault="00792593" w:rsidP="0079259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792593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- Strato della </w:t>
      </w:r>
      <w:proofErr w:type="gramStart"/>
      <w:r w:rsidRPr="00792593">
        <w:rPr>
          <w:rFonts w:ascii="Times New Roman" w:eastAsia="Times New Roman" w:hAnsi="Times New Roman" w:cs="Times New Roman"/>
          <w:sz w:val="24"/>
          <w:szCs w:val="24"/>
          <w:lang w:eastAsia="it-IT"/>
        </w:rPr>
        <w:t>presentazione :</w:t>
      </w:r>
      <w:proofErr w:type="gramEnd"/>
      <w:r w:rsidRPr="00792593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Il sistema offre un’interfaccia utente realizzata con pagine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   </w:t>
      </w:r>
      <w:r w:rsidRPr="00792593">
        <w:rPr>
          <w:rFonts w:ascii="Times New Roman" w:eastAsia="Times New Roman" w:hAnsi="Times New Roman" w:cs="Times New Roman"/>
          <w:sz w:val="24"/>
          <w:szCs w:val="24"/>
          <w:lang w:eastAsia="it-IT"/>
        </w:rPr>
        <w:t>HTML e JSP. Il sistema usa Apache Tomcat 9 come web-container.</w:t>
      </w:r>
    </w:p>
    <w:p w14:paraId="34B3F2EB" w14:textId="77777777" w:rsidR="00792593" w:rsidRPr="00792593" w:rsidRDefault="00792593" w:rsidP="0079259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A512661" w14:textId="77777777" w:rsidR="00792593" w:rsidRDefault="00792593" w:rsidP="0079259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792593">
        <w:rPr>
          <w:rFonts w:ascii="Times New Roman" w:eastAsia="Times New Roman" w:hAnsi="Times New Roman" w:cs="Times New Roman"/>
          <w:sz w:val="24"/>
          <w:szCs w:val="24"/>
          <w:lang w:eastAsia="it-IT"/>
        </w:rPr>
        <w:t>- Strato logico: Il sistema usa Java per la modellazione degli elementi del dominio.</w:t>
      </w:r>
    </w:p>
    <w:p w14:paraId="7D34F5C7" w14:textId="77777777" w:rsidR="00792593" w:rsidRDefault="00792593" w:rsidP="0079259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B4020A7" w14:textId="77777777" w:rsidR="00792593" w:rsidRPr="00792593" w:rsidRDefault="00792593" w:rsidP="0079259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11A788D" w14:textId="77777777" w:rsidR="00792593" w:rsidRDefault="00792593" w:rsidP="0079259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792593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- Strato della </w:t>
      </w:r>
      <w:proofErr w:type="gramStart"/>
      <w:r w:rsidRPr="00792593">
        <w:rPr>
          <w:rFonts w:ascii="Times New Roman" w:eastAsia="Times New Roman" w:hAnsi="Times New Roman" w:cs="Times New Roman"/>
          <w:sz w:val="24"/>
          <w:szCs w:val="24"/>
          <w:lang w:eastAsia="it-IT"/>
        </w:rPr>
        <w:t>persistenza :</w:t>
      </w:r>
      <w:proofErr w:type="gramEnd"/>
      <w:r w:rsidRPr="00792593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Il sistema usa </w:t>
      </w:r>
      <w:proofErr w:type="spellStart"/>
      <w:r w:rsidRPr="00792593">
        <w:rPr>
          <w:rFonts w:ascii="Times New Roman" w:eastAsia="Times New Roman" w:hAnsi="Times New Roman" w:cs="Times New Roman"/>
          <w:sz w:val="24"/>
          <w:szCs w:val="24"/>
          <w:lang w:eastAsia="it-IT"/>
        </w:rPr>
        <w:t>Postgres</w:t>
      </w:r>
      <w:proofErr w:type="spellEnd"/>
      <w:r w:rsidRPr="00792593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per la persistenza dei dati.</w:t>
      </w:r>
    </w:p>
    <w:p w14:paraId="1D7B270A" w14:textId="77777777" w:rsidR="00792593" w:rsidRPr="00792593" w:rsidRDefault="00792593" w:rsidP="0079259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noProof/>
        </w:rPr>
        <w:drawing>
          <wp:inline distT="0" distB="0" distL="0" distR="0" wp14:anchorId="28538C67" wp14:editId="4D72D736">
            <wp:extent cx="8676641" cy="5234940"/>
            <wp:effectExtent l="0" t="0" r="0" b="3810"/>
            <wp:docPr id="21331993" name="Immagine 21331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6641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1414" w14:textId="5AC03F72" w:rsidR="404BD059" w:rsidRDefault="404BD059" w:rsidP="404BD059">
      <w:pPr>
        <w:rPr>
          <w:rFonts w:ascii="Times New Roman" w:hAnsi="Times New Roman" w:cs="Times New Roman"/>
          <w:sz w:val="28"/>
          <w:szCs w:val="28"/>
        </w:rPr>
      </w:pPr>
    </w:p>
    <w:p w14:paraId="63A450F3" w14:textId="7AAF0DD7" w:rsidR="404BD059" w:rsidRDefault="404BD059" w:rsidP="404BD059">
      <w:pPr>
        <w:rPr>
          <w:rFonts w:ascii="Times New Roman" w:hAnsi="Times New Roman" w:cs="Times New Roman"/>
          <w:sz w:val="28"/>
          <w:szCs w:val="28"/>
        </w:rPr>
      </w:pPr>
    </w:p>
    <w:p w14:paraId="52E9D789" w14:textId="3039ADA6" w:rsidR="404BD059" w:rsidRDefault="404BD059" w:rsidP="404BD059">
      <w:pPr>
        <w:rPr>
          <w:rFonts w:ascii="Times New Roman" w:hAnsi="Times New Roman" w:cs="Times New Roman"/>
          <w:sz w:val="28"/>
          <w:szCs w:val="28"/>
        </w:rPr>
      </w:pPr>
    </w:p>
    <w:p w14:paraId="1350A61E" w14:textId="2EE6CF2B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</w:p>
    <w:p w14:paraId="7A177D7C" w14:textId="3C20097C" w:rsidR="00077AEE" w:rsidRDefault="00077AEE" w:rsidP="00077AEE">
      <w:pPr>
        <w:pStyle w:val="Titolo1"/>
      </w:pPr>
      <w:r>
        <w:lastRenderedPageBreak/>
        <w:t>SCREENSHOT</w:t>
      </w:r>
    </w:p>
    <w:p w14:paraId="3418A4E7" w14:textId="77777777" w:rsidR="00077AEE" w:rsidRPr="00077AEE" w:rsidRDefault="00077AEE" w:rsidP="00077AEE"/>
    <w:p w14:paraId="0BB53F6A" w14:textId="169A64F7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 In:</w:t>
      </w:r>
    </w:p>
    <w:p w14:paraId="34956C72" w14:textId="5292E396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41CBAC" wp14:editId="2F913E0E">
            <wp:extent cx="5732145" cy="3224530"/>
            <wp:effectExtent l="0" t="0" r="190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59BE" w14:textId="77777777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</w:p>
    <w:p w14:paraId="378897BE" w14:textId="734DCBFD" w:rsidR="00077AEE" w:rsidRDefault="001406B8" w:rsidP="0079259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SingIn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313EB9E" w14:textId="402A18F7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1DE6A5" wp14:editId="314CD0F0">
            <wp:extent cx="5732145" cy="322453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D294" w14:textId="77777777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</w:p>
    <w:p w14:paraId="59A6ABAD" w14:textId="27AB6F44" w:rsidR="00077AEE" w:rsidRDefault="001406B8" w:rsidP="007925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Home:</w:t>
      </w:r>
    </w:p>
    <w:p w14:paraId="3F4C1C25" w14:textId="67E4F19D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F65EE5" wp14:editId="53E687D1">
            <wp:extent cx="5732145" cy="3224530"/>
            <wp:effectExtent l="0" t="0" r="190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EE22C" w14:textId="77777777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</w:p>
    <w:p w14:paraId="5CFAEA56" w14:textId="77777777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</w:p>
    <w:p w14:paraId="1FE164C3" w14:textId="4811091D" w:rsidR="00077AEE" w:rsidRDefault="001406B8" w:rsidP="007925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 Richiesta:</w:t>
      </w:r>
    </w:p>
    <w:p w14:paraId="401E12F5" w14:textId="18AA2621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E85C74" wp14:editId="36B4FB4A">
            <wp:extent cx="5732145" cy="3224530"/>
            <wp:effectExtent l="0" t="0" r="190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7AB6" w14:textId="77777777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</w:p>
    <w:p w14:paraId="587CFB4B" w14:textId="77777777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</w:p>
    <w:p w14:paraId="232AB1BD" w14:textId="4C0B8B70" w:rsidR="00077AEE" w:rsidRDefault="001406B8" w:rsidP="007925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Profilo:</w:t>
      </w:r>
    </w:p>
    <w:p w14:paraId="40E3EDD1" w14:textId="1D92ADEE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825DF2" wp14:editId="67B5688A">
            <wp:extent cx="5732145" cy="3224530"/>
            <wp:effectExtent l="0" t="0" r="190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624B" w14:textId="77777777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</w:p>
    <w:p w14:paraId="332D0E7D" w14:textId="3E84E153" w:rsidR="00077AEE" w:rsidRPr="001406B8" w:rsidRDefault="001406B8" w:rsidP="00792593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Visualizza Notifiche:</w:t>
      </w:r>
    </w:p>
    <w:p w14:paraId="06DCC506" w14:textId="0BA89ABD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C116CD" wp14:editId="7C3A6258">
            <wp:extent cx="5732145" cy="3224530"/>
            <wp:effectExtent l="0" t="0" r="190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163A" w14:textId="77777777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</w:p>
    <w:p w14:paraId="1B99B14F" w14:textId="77777777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</w:p>
    <w:p w14:paraId="4AF4FDF5" w14:textId="77777777" w:rsidR="00077AEE" w:rsidRDefault="00077AEE" w:rsidP="00792593">
      <w:pPr>
        <w:rPr>
          <w:rFonts w:ascii="Times New Roman" w:hAnsi="Times New Roman" w:cs="Times New Roman"/>
          <w:sz w:val="28"/>
          <w:szCs w:val="28"/>
        </w:rPr>
      </w:pPr>
    </w:p>
    <w:p w14:paraId="4B3408EE" w14:textId="58191229" w:rsidR="00792593" w:rsidRDefault="00B33423" w:rsidP="0079259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TrillBlitz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nasce dall’idea di creare una piattaforma web che favorisca la creazione e la diffusione della musica emergente. </w:t>
      </w:r>
      <w:proofErr w:type="spellStart"/>
      <w:r w:rsidR="00674646">
        <w:rPr>
          <w:rFonts w:ascii="Times New Roman" w:hAnsi="Times New Roman" w:cs="Times New Roman"/>
          <w:sz w:val="28"/>
          <w:szCs w:val="28"/>
        </w:rPr>
        <w:t>Trill</w:t>
      </w:r>
      <w:r w:rsidR="002441C6">
        <w:rPr>
          <w:rFonts w:ascii="Times New Roman" w:hAnsi="Times New Roman" w:cs="Times New Roman"/>
          <w:sz w:val="28"/>
          <w:szCs w:val="28"/>
        </w:rPr>
        <w:t>B</w:t>
      </w:r>
      <w:r w:rsidR="00674646">
        <w:rPr>
          <w:rFonts w:ascii="Times New Roman" w:hAnsi="Times New Roman" w:cs="Times New Roman"/>
          <w:sz w:val="28"/>
          <w:szCs w:val="28"/>
        </w:rPr>
        <w:t>litz</w:t>
      </w:r>
      <w:proofErr w:type="spellEnd"/>
      <w:r w:rsidR="00674646">
        <w:rPr>
          <w:rFonts w:ascii="Times New Roman" w:hAnsi="Times New Roman" w:cs="Times New Roman"/>
          <w:sz w:val="28"/>
          <w:szCs w:val="28"/>
        </w:rPr>
        <w:t xml:space="preserve"> </w:t>
      </w:r>
      <w:r w:rsidR="009C3546">
        <w:rPr>
          <w:rFonts w:ascii="Times New Roman" w:hAnsi="Times New Roman" w:cs="Times New Roman"/>
          <w:sz w:val="28"/>
          <w:szCs w:val="28"/>
        </w:rPr>
        <w:t>offre non solo la possibilità di mettere</w:t>
      </w:r>
      <w:r w:rsidR="008E5B5F">
        <w:rPr>
          <w:rFonts w:ascii="Times New Roman" w:hAnsi="Times New Roman" w:cs="Times New Roman"/>
          <w:sz w:val="28"/>
          <w:szCs w:val="28"/>
        </w:rPr>
        <w:t xml:space="preserve"> i musicisti in comunicazione dirett</w:t>
      </w:r>
      <w:r w:rsidR="009C3546">
        <w:rPr>
          <w:rFonts w:ascii="Times New Roman" w:hAnsi="Times New Roman" w:cs="Times New Roman"/>
          <w:sz w:val="28"/>
          <w:szCs w:val="28"/>
        </w:rPr>
        <w:t xml:space="preserve">a tra loro, ma </w:t>
      </w:r>
      <w:r w:rsidR="008E5B5F">
        <w:rPr>
          <w:rFonts w:ascii="Times New Roman" w:hAnsi="Times New Roman" w:cs="Times New Roman"/>
          <w:sz w:val="28"/>
          <w:szCs w:val="28"/>
        </w:rPr>
        <w:t xml:space="preserve">anche con </w:t>
      </w:r>
      <w:r w:rsidR="009C3546">
        <w:rPr>
          <w:rFonts w:ascii="Times New Roman" w:hAnsi="Times New Roman" w:cs="Times New Roman"/>
          <w:sz w:val="28"/>
          <w:szCs w:val="28"/>
        </w:rPr>
        <w:t>figure professionali all’interno del mondo della musica quali sale prove,</w:t>
      </w:r>
      <w:r w:rsidR="00992251">
        <w:rPr>
          <w:rFonts w:ascii="Times New Roman" w:hAnsi="Times New Roman" w:cs="Times New Roman"/>
          <w:sz w:val="28"/>
          <w:szCs w:val="28"/>
        </w:rPr>
        <w:t xml:space="preserve"> </w:t>
      </w:r>
      <w:r w:rsidR="002B2E96">
        <w:rPr>
          <w:rFonts w:ascii="Times New Roman" w:hAnsi="Times New Roman" w:cs="Times New Roman"/>
          <w:sz w:val="28"/>
          <w:szCs w:val="28"/>
        </w:rPr>
        <w:t>studi di registrazione</w:t>
      </w:r>
      <w:r w:rsidR="009C3546">
        <w:rPr>
          <w:rFonts w:ascii="Times New Roman" w:hAnsi="Times New Roman" w:cs="Times New Roman"/>
          <w:sz w:val="28"/>
          <w:szCs w:val="28"/>
        </w:rPr>
        <w:t xml:space="preserve"> e locali</w:t>
      </w:r>
      <w:r w:rsidR="002B2E96">
        <w:rPr>
          <w:rFonts w:ascii="Times New Roman" w:hAnsi="Times New Roman" w:cs="Times New Roman"/>
          <w:sz w:val="28"/>
          <w:szCs w:val="28"/>
        </w:rPr>
        <w:t>.</w:t>
      </w:r>
      <w:r w:rsidR="00992251">
        <w:rPr>
          <w:rFonts w:ascii="Times New Roman" w:hAnsi="Times New Roman" w:cs="Times New Roman"/>
          <w:sz w:val="28"/>
          <w:szCs w:val="28"/>
        </w:rPr>
        <w:t xml:space="preserve"> </w:t>
      </w:r>
      <w:r w:rsidR="009C3546">
        <w:rPr>
          <w:rFonts w:ascii="Times New Roman" w:hAnsi="Times New Roman" w:cs="Times New Roman"/>
          <w:sz w:val="28"/>
          <w:szCs w:val="28"/>
        </w:rPr>
        <w:t>La velocità con cui la musica si diffonde è sempre maggiore e</w:t>
      </w:r>
      <w:r w:rsidR="0031106F">
        <w:rPr>
          <w:rFonts w:ascii="Times New Roman" w:hAnsi="Times New Roman" w:cs="Times New Roman"/>
          <w:sz w:val="28"/>
          <w:szCs w:val="28"/>
        </w:rPr>
        <w:t>d</w:t>
      </w:r>
      <w:r w:rsidR="009C3546">
        <w:rPr>
          <w:rFonts w:ascii="Times New Roman" w:hAnsi="Times New Roman" w:cs="Times New Roman"/>
          <w:sz w:val="28"/>
          <w:szCs w:val="28"/>
        </w:rPr>
        <w:t xml:space="preserve"> internet partecipa sempre di più in modo essenziale</w:t>
      </w:r>
      <w:r w:rsidR="0031106F">
        <w:rPr>
          <w:rFonts w:ascii="Times New Roman" w:hAnsi="Times New Roman" w:cs="Times New Roman"/>
          <w:sz w:val="28"/>
          <w:szCs w:val="28"/>
        </w:rPr>
        <w:t xml:space="preserve"> alla sua diffusione. Agli utenti </w:t>
      </w:r>
      <w:proofErr w:type="spellStart"/>
      <w:r w:rsidR="0031106F">
        <w:rPr>
          <w:rFonts w:ascii="Times New Roman" w:hAnsi="Times New Roman" w:cs="Times New Roman"/>
          <w:sz w:val="28"/>
          <w:szCs w:val="28"/>
        </w:rPr>
        <w:t>TrillBlitz</w:t>
      </w:r>
      <w:proofErr w:type="spellEnd"/>
      <w:r w:rsidR="0031106F">
        <w:rPr>
          <w:rFonts w:ascii="Times New Roman" w:hAnsi="Times New Roman" w:cs="Times New Roman"/>
          <w:sz w:val="28"/>
          <w:szCs w:val="28"/>
        </w:rPr>
        <w:t>, tuttavia, viene data l’opportunità di conoscersi e collaborare oltre che a diffondere i loro contenuti in rete. T</w:t>
      </w:r>
      <w:r w:rsidR="00B90391">
        <w:rPr>
          <w:rFonts w:ascii="Times New Roman" w:hAnsi="Times New Roman" w:cs="Times New Roman"/>
          <w:sz w:val="28"/>
          <w:szCs w:val="28"/>
        </w:rPr>
        <w:t>utto ciò, t</w:t>
      </w:r>
      <w:r w:rsidR="0031106F">
        <w:rPr>
          <w:rFonts w:ascii="Times New Roman" w:hAnsi="Times New Roman" w:cs="Times New Roman"/>
          <w:sz w:val="28"/>
          <w:szCs w:val="28"/>
        </w:rPr>
        <w:t xml:space="preserve">ramite l’invio </w:t>
      </w:r>
      <w:r w:rsidR="00B90391">
        <w:rPr>
          <w:rFonts w:ascii="Times New Roman" w:hAnsi="Times New Roman" w:cs="Times New Roman"/>
          <w:sz w:val="28"/>
          <w:szCs w:val="28"/>
        </w:rPr>
        <w:t>di una richiesta che metterà in connessione musicisti e locali nella speranza di valorizzare una passione che accomuna tutti quale la musica.</w:t>
      </w:r>
    </w:p>
    <w:p w14:paraId="4F904CB7" w14:textId="77777777" w:rsidR="00926741" w:rsidRDefault="00926741" w:rsidP="00792593">
      <w:pPr>
        <w:rPr>
          <w:rFonts w:ascii="Times New Roman" w:hAnsi="Times New Roman" w:cs="Times New Roman"/>
          <w:sz w:val="28"/>
          <w:szCs w:val="28"/>
        </w:rPr>
      </w:pPr>
    </w:p>
    <w:p w14:paraId="06971CD3" w14:textId="77777777" w:rsidR="00926741" w:rsidRDefault="00926741" w:rsidP="00792593">
      <w:pPr>
        <w:rPr>
          <w:rFonts w:ascii="Times New Roman" w:hAnsi="Times New Roman" w:cs="Times New Roman"/>
          <w:sz w:val="28"/>
          <w:szCs w:val="28"/>
        </w:rPr>
      </w:pPr>
    </w:p>
    <w:p w14:paraId="2A1F701D" w14:textId="77777777" w:rsidR="00926741" w:rsidRDefault="00926741" w:rsidP="00792593">
      <w:pPr>
        <w:rPr>
          <w:rFonts w:ascii="Times New Roman" w:hAnsi="Times New Roman" w:cs="Times New Roman"/>
          <w:sz w:val="28"/>
          <w:szCs w:val="28"/>
        </w:rPr>
      </w:pPr>
    </w:p>
    <w:p w14:paraId="03EFCA41" w14:textId="77777777" w:rsidR="00926741" w:rsidRDefault="00926741" w:rsidP="00792593">
      <w:pPr>
        <w:rPr>
          <w:rFonts w:ascii="Times New Roman" w:hAnsi="Times New Roman" w:cs="Times New Roman"/>
          <w:sz w:val="28"/>
          <w:szCs w:val="28"/>
        </w:rPr>
      </w:pPr>
    </w:p>
    <w:p w14:paraId="5F96A722" w14:textId="77777777" w:rsidR="00926741" w:rsidRDefault="00926741" w:rsidP="00792593">
      <w:pPr>
        <w:rPr>
          <w:rFonts w:ascii="Times New Roman" w:hAnsi="Times New Roman" w:cs="Times New Roman"/>
          <w:sz w:val="28"/>
          <w:szCs w:val="28"/>
        </w:rPr>
      </w:pPr>
    </w:p>
    <w:p w14:paraId="5B95CD12" w14:textId="77777777" w:rsidR="00926741" w:rsidRDefault="00926741" w:rsidP="00792593">
      <w:pPr>
        <w:rPr>
          <w:rFonts w:ascii="Times New Roman" w:hAnsi="Times New Roman" w:cs="Times New Roman"/>
          <w:sz w:val="28"/>
          <w:szCs w:val="28"/>
        </w:rPr>
      </w:pPr>
    </w:p>
    <w:p w14:paraId="5220BBB2" w14:textId="77777777" w:rsidR="00926741" w:rsidRDefault="00926741" w:rsidP="00792593">
      <w:pPr>
        <w:rPr>
          <w:rFonts w:ascii="Times New Roman" w:hAnsi="Times New Roman" w:cs="Times New Roman"/>
          <w:sz w:val="28"/>
          <w:szCs w:val="28"/>
        </w:rPr>
      </w:pPr>
    </w:p>
    <w:p w14:paraId="7A79CB66" w14:textId="77777777" w:rsidR="00926741" w:rsidRPr="00926741" w:rsidRDefault="00926741" w:rsidP="00926741">
      <w:pPr>
        <w:pStyle w:val="Titolo2"/>
        <w:jc w:val="center"/>
        <w:rPr>
          <w:sz w:val="96"/>
          <w:szCs w:val="96"/>
        </w:rPr>
      </w:pPr>
      <w:r w:rsidRPr="00926741">
        <w:rPr>
          <w:sz w:val="96"/>
          <w:szCs w:val="96"/>
        </w:rPr>
        <w:t>FINE</w:t>
      </w:r>
    </w:p>
    <w:sectPr w:rsidR="00926741" w:rsidRPr="00926741" w:rsidSect="00855982">
      <w:footerReference w:type="default" r:id="rId23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40DD4F" w14:textId="77777777" w:rsidR="00EA52DB" w:rsidRDefault="00EA52DB" w:rsidP="00855982">
      <w:pPr>
        <w:spacing w:after="0" w:line="240" w:lineRule="auto"/>
      </w:pPr>
      <w:r>
        <w:separator/>
      </w:r>
    </w:p>
  </w:endnote>
  <w:endnote w:type="continuationSeparator" w:id="0">
    <w:p w14:paraId="1F1E947A" w14:textId="77777777" w:rsidR="00EA52DB" w:rsidRDefault="00EA52DB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3D22A9" w14:textId="77777777" w:rsidR="00D47A9A" w:rsidRDefault="00D47A9A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>
          <w:rPr>
            <w:noProof/>
            <w:lang w:bidi="it-IT"/>
          </w:rPr>
          <w:t>1</w:t>
        </w:r>
        <w:r>
          <w:rPr>
            <w:noProof/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96F957" w14:textId="77777777" w:rsidR="00EA52DB" w:rsidRDefault="00EA52DB" w:rsidP="00855982">
      <w:pPr>
        <w:spacing w:after="0" w:line="240" w:lineRule="auto"/>
      </w:pPr>
      <w:r>
        <w:separator/>
      </w:r>
    </w:p>
  </w:footnote>
  <w:footnote w:type="continuationSeparator" w:id="0">
    <w:p w14:paraId="171D2485" w14:textId="77777777" w:rsidR="00EA52DB" w:rsidRDefault="00EA52DB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39598E"/>
    <w:multiLevelType w:val="hybridMultilevel"/>
    <w:tmpl w:val="CC00A9B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42467A"/>
    <w:multiLevelType w:val="multilevel"/>
    <w:tmpl w:val="32C64BCA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B086CCA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C643E35"/>
    <w:multiLevelType w:val="hybridMultilevel"/>
    <w:tmpl w:val="8E7CB4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D6BB8"/>
    <w:multiLevelType w:val="hybridMultilevel"/>
    <w:tmpl w:val="8E7CB4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9A3F7E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5"/>
  </w:num>
  <w:num w:numId="13">
    <w:abstractNumId w:val="10"/>
  </w:num>
  <w:num w:numId="14">
    <w:abstractNumId w:val="20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6"/>
  </w:num>
  <w:num w:numId="29">
    <w:abstractNumId w:val="19"/>
  </w:num>
  <w:num w:numId="30">
    <w:abstractNumId w:val="18"/>
  </w:num>
  <w:num w:numId="31">
    <w:abstractNumId w:val="11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573"/>
    <w:rsid w:val="00050446"/>
    <w:rsid w:val="00066573"/>
    <w:rsid w:val="00077AEE"/>
    <w:rsid w:val="000E362A"/>
    <w:rsid w:val="00102347"/>
    <w:rsid w:val="001265EA"/>
    <w:rsid w:val="001406B8"/>
    <w:rsid w:val="001D4362"/>
    <w:rsid w:val="002441C6"/>
    <w:rsid w:val="002B2E96"/>
    <w:rsid w:val="0031106F"/>
    <w:rsid w:val="00357AF7"/>
    <w:rsid w:val="00674646"/>
    <w:rsid w:val="007833A7"/>
    <w:rsid w:val="00792593"/>
    <w:rsid w:val="00855982"/>
    <w:rsid w:val="008A2616"/>
    <w:rsid w:val="008E5B5F"/>
    <w:rsid w:val="00926741"/>
    <w:rsid w:val="00992251"/>
    <w:rsid w:val="009C3546"/>
    <w:rsid w:val="00A10484"/>
    <w:rsid w:val="00AF12A0"/>
    <w:rsid w:val="00B33423"/>
    <w:rsid w:val="00B61659"/>
    <w:rsid w:val="00B81F63"/>
    <w:rsid w:val="00B90391"/>
    <w:rsid w:val="00D47A9A"/>
    <w:rsid w:val="00DD01EE"/>
    <w:rsid w:val="00E03F61"/>
    <w:rsid w:val="00E23B39"/>
    <w:rsid w:val="00EA52DB"/>
    <w:rsid w:val="00F70DAA"/>
    <w:rsid w:val="00FD262C"/>
    <w:rsid w:val="00FE0736"/>
    <w:rsid w:val="404BD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602AB"/>
  <w15:chartTrackingRefBased/>
  <w15:docId w15:val="{E14F4AF3-3871-4359-AC32-A00FF1036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it-IT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050446"/>
  </w:style>
  <w:style w:type="paragraph" w:styleId="Titolo1">
    <w:name w:val="heading 1"/>
    <w:basedOn w:val="Normale"/>
    <w:next w:val="Normale"/>
    <w:link w:val="Titolo1Carattere"/>
    <w:uiPriority w:val="9"/>
    <w:qFormat/>
    <w:rsid w:val="00050446"/>
    <w:pPr>
      <w:keepNext/>
      <w:keepLines/>
      <w:pBdr>
        <w:left w:val="single" w:sz="12" w:space="12" w:color="B2B2B2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5044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5044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05044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05044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05044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5044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5044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5044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05044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oloCarattere">
    <w:name w:val="Titolo Carattere"/>
    <w:basedOn w:val="Carpredefinitoparagrafo"/>
    <w:link w:val="Titolo"/>
    <w:uiPriority w:val="10"/>
    <w:rsid w:val="00050446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Intestazione">
    <w:name w:val="header"/>
    <w:basedOn w:val="Normale"/>
    <w:link w:val="IntestazioneCarattere"/>
    <w:uiPriority w:val="99"/>
    <w:unhideWhenUsed/>
    <w:rsid w:val="00855982"/>
    <w:pPr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55982"/>
  </w:style>
  <w:style w:type="character" w:customStyle="1" w:styleId="Titolo1Carattere">
    <w:name w:val="Titolo 1 Carattere"/>
    <w:basedOn w:val="Carpredefinitoparagrafo"/>
    <w:link w:val="Titolo1"/>
    <w:uiPriority w:val="9"/>
    <w:rsid w:val="00050446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50446"/>
    <w:rPr>
      <w:rFonts w:asciiTheme="majorHAnsi" w:eastAsiaTheme="majorEastAsia" w:hAnsiTheme="majorHAnsi" w:cstheme="majorBidi"/>
      <w:sz w:val="36"/>
      <w:szCs w:val="3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5044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050446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itolo5Carattere">
    <w:name w:val="Titolo 5 Carattere"/>
    <w:basedOn w:val="Carpredefinitoparagrafo"/>
    <w:link w:val="Titolo5"/>
    <w:uiPriority w:val="9"/>
    <w:rsid w:val="00050446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6Carattere">
    <w:name w:val="Titolo 6 Carattere"/>
    <w:basedOn w:val="Carpredefinitoparagrafo"/>
    <w:link w:val="Titolo6"/>
    <w:uiPriority w:val="9"/>
    <w:rsid w:val="0005044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50446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50446"/>
    <w:rPr>
      <w:rFonts w:asciiTheme="majorHAnsi" w:eastAsiaTheme="majorEastAsia" w:hAnsiTheme="majorHAnsi" w:cstheme="majorBidi"/>
      <w:caps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50446"/>
    <w:rPr>
      <w:rFonts w:asciiTheme="majorHAnsi" w:eastAsiaTheme="majorEastAsia" w:hAnsiTheme="majorHAnsi" w:cstheme="majorBidi"/>
      <w:i/>
      <w:iCs/>
      <w:caps/>
    </w:rPr>
  </w:style>
  <w:style w:type="paragraph" w:styleId="Pidipagina">
    <w:name w:val="footer"/>
    <w:basedOn w:val="Normale"/>
    <w:link w:val="PidipaginaCarattere"/>
    <w:uiPriority w:val="99"/>
    <w:unhideWhenUsed/>
    <w:rsid w:val="00855982"/>
    <w:pPr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55982"/>
  </w:style>
  <w:style w:type="paragraph" w:styleId="Didascalia">
    <w:name w:val="caption"/>
    <w:basedOn w:val="Normale"/>
    <w:next w:val="Normale"/>
    <w:uiPriority w:val="35"/>
    <w:semiHidden/>
    <w:unhideWhenUsed/>
    <w:qFormat/>
    <w:rsid w:val="00050446"/>
    <w:pPr>
      <w:spacing w:line="240" w:lineRule="auto"/>
    </w:pPr>
    <w:rPr>
      <w:b/>
      <w:bCs/>
      <w:color w:val="B2B2B2" w:themeColor="accent2"/>
      <w:spacing w:val="10"/>
      <w:sz w:val="16"/>
      <w:szCs w:val="16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050446"/>
    <w:pPr>
      <w:outlineLvl w:val="9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D4362"/>
    <w:rPr>
      <w:rFonts w:ascii="Segoe UI" w:hAnsi="Segoe UI" w:cs="Segoe UI"/>
      <w:szCs w:val="18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1D4362"/>
    <w:rPr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1D4362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1D4362"/>
    <w:rPr>
      <w:sz w:val="22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1D4362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D4362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D4362"/>
    <w:rPr>
      <w:b/>
      <w:bCs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1D4362"/>
    <w:rPr>
      <w:rFonts w:ascii="Segoe UI" w:hAnsi="Segoe UI" w:cs="Segoe UI"/>
      <w:szCs w:val="16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1D4362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1D4362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1D4362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Testomacro">
    <w:name w:val="macro"/>
    <w:link w:val="TestomacroCarattere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1D4362"/>
    <w:rPr>
      <w:rFonts w:ascii="Consolas" w:hAnsi="Consolas"/>
      <w:szCs w:val="20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1D4362"/>
    <w:pPr>
      <w:spacing w:after="0" w:line="240" w:lineRule="auto"/>
    </w:pPr>
    <w:rPr>
      <w:rFonts w:ascii="Consolas" w:hAnsi="Consolas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1D4362"/>
    <w:rPr>
      <w:rFonts w:ascii="Consolas" w:hAnsi="Consolas"/>
      <w:szCs w:val="21"/>
    </w:rPr>
  </w:style>
  <w:style w:type="paragraph" w:styleId="Testodelblocco">
    <w:name w:val="Block Text"/>
    <w:basedOn w:val="Normale"/>
    <w:uiPriority w:val="99"/>
    <w:semiHidden/>
    <w:unhideWhenUsed/>
    <w:rsid w:val="00FD262C"/>
    <w:pPr>
      <w:pBdr>
        <w:top w:val="single" w:sz="2" w:space="10" w:color="6E6E6E" w:themeColor="accent1" w:themeShade="80" w:shadow="1"/>
        <w:left w:val="single" w:sz="2" w:space="10" w:color="6E6E6E" w:themeColor="accent1" w:themeShade="80" w:shadow="1"/>
        <w:bottom w:val="single" w:sz="2" w:space="10" w:color="6E6E6E" w:themeColor="accent1" w:themeShade="80" w:shadow="1"/>
        <w:right w:val="single" w:sz="2" w:space="10" w:color="6E6E6E" w:themeColor="accent1" w:themeShade="80" w:shadow="1"/>
      </w:pBdr>
      <w:ind w:left="1152" w:right="1152"/>
    </w:pPr>
    <w:rPr>
      <w:i/>
      <w:iCs/>
      <w:color w:val="6E6E6E" w:themeColor="accent1" w:themeShade="8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833A7"/>
    <w:rPr>
      <w:color w:val="6E6E6E" w:themeColor="accent1" w:themeShade="80"/>
      <w:u w:val="single"/>
    </w:rPr>
  </w:style>
  <w:style w:type="character" w:styleId="Collegamentoipertestuale">
    <w:name w:val="Hyperlink"/>
    <w:basedOn w:val="Carpredefinitoparagrafo"/>
    <w:uiPriority w:val="99"/>
    <w:semiHidden/>
    <w:unhideWhenUsed/>
    <w:rsid w:val="007833A7"/>
    <w:rPr>
      <w:color w:val="5F5F5F" w:themeColor="accent4" w:themeShade="BF"/>
      <w:u w:val="single"/>
    </w:rPr>
  </w:style>
  <w:style w:type="character" w:styleId="Testosegnaposto">
    <w:name w:val="Placeholder Text"/>
    <w:basedOn w:val="Carpredefinitoparagrafo"/>
    <w:uiPriority w:val="99"/>
    <w:semiHidden/>
    <w:rsid w:val="007833A7"/>
    <w:rPr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050446"/>
    <w:rPr>
      <w:rFonts w:asciiTheme="minorHAnsi" w:eastAsiaTheme="minorEastAsia" w:hAnsiTheme="minorHAnsi" w:cstheme="minorBidi"/>
      <w:b/>
      <w:bCs/>
      <w:i/>
      <w:iCs/>
      <w:color w:val="858585" w:themeColor="accent2" w:themeShade="BF"/>
      <w:spacing w:val="0"/>
      <w:w w:val="100"/>
      <w:position w:val="0"/>
      <w:sz w:val="20"/>
      <w:szCs w:val="20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5044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858585" w:themeColor="accent2" w:themeShade="BF"/>
      <w:spacing w:val="10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50446"/>
    <w:rPr>
      <w:rFonts w:asciiTheme="majorHAnsi" w:eastAsiaTheme="majorEastAsia" w:hAnsiTheme="majorHAnsi" w:cstheme="majorBidi"/>
      <w:caps/>
      <w:color w:val="858585" w:themeColor="accent2" w:themeShade="BF"/>
      <w:spacing w:val="10"/>
      <w:sz w:val="28"/>
      <w:szCs w:val="28"/>
    </w:rPr>
  </w:style>
  <w:style w:type="character" w:styleId="Riferimentointenso">
    <w:name w:val="Intense Reference"/>
    <w:basedOn w:val="Carpredefinitoparagrafo"/>
    <w:uiPriority w:val="32"/>
    <w:qFormat/>
    <w:rsid w:val="00050446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table" w:styleId="Grigliatabella">
    <w:name w:val="Table Grid"/>
    <w:basedOn w:val="Tabellanormale"/>
    <w:uiPriority w:val="59"/>
    <w:rsid w:val="00066573"/>
    <w:pPr>
      <w:spacing w:after="0" w:line="240" w:lineRule="auto"/>
      <w:jc w:val="both"/>
    </w:pPr>
    <w:rPr>
      <w:lang w:eastAsia="it-IT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ormaltextrun">
    <w:name w:val="normaltextrun"/>
    <w:basedOn w:val="Carpredefinitoparagrafo"/>
    <w:rsid w:val="00066573"/>
  </w:style>
  <w:style w:type="paragraph" w:customStyle="1" w:styleId="paragraph">
    <w:name w:val="paragraph"/>
    <w:basedOn w:val="Normale"/>
    <w:rsid w:val="00066573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eop">
    <w:name w:val="eop"/>
    <w:basedOn w:val="Carpredefinitoparagrafo"/>
    <w:rsid w:val="00066573"/>
  </w:style>
  <w:style w:type="character" w:customStyle="1" w:styleId="spellingerror">
    <w:name w:val="spellingerror"/>
    <w:basedOn w:val="Carpredefinitoparagrafo"/>
    <w:rsid w:val="00066573"/>
  </w:style>
  <w:style w:type="character" w:customStyle="1" w:styleId="contextualspellingandgrammarerror">
    <w:name w:val="contextualspellingandgrammarerror"/>
    <w:basedOn w:val="Carpredefinitoparagrafo"/>
    <w:rsid w:val="00066573"/>
  </w:style>
  <w:style w:type="paragraph" w:customStyle="1" w:styleId="3vff3xh4yd">
    <w:name w:val="_3vff3xh4yd"/>
    <w:basedOn w:val="Normale"/>
    <w:rsid w:val="00066573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50446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50446"/>
    <w:rPr>
      <w:color w:val="000000" w:themeColor="text1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050446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nfasicorsivo">
    <w:name w:val="Emphasis"/>
    <w:basedOn w:val="Carpredefinitoparagrafo"/>
    <w:uiPriority w:val="20"/>
    <w:qFormat/>
    <w:rsid w:val="00050446"/>
    <w:rPr>
      <w:rFonts w:asciiTheme="minorHAnsi" w:eastAsiaTheme="minorEastAsia" w:hAnsiTheme="minorHAnsi" w:cstheme="minorBidi"/>
      <w:i/>
      <w:iCs/>
      <w:color w:val="858585" w:themeColor="accent2" w:themeShade="BF"/>
      <w:sz w:val="20"/>
      <w:szCs w:val="20"/>
    </w:rPr>
  </w:style>
  <w:style w:type="paragraph" w:styleId="Nessunaspaziatura">
    <w:name w:val="No Spacing"/>
    <w:uiPriority w:val="1"/>
    <w:qFormat/>
    <w:rsid w:val="0005044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050446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50446"/>
    <w:rPr>
      <w:rFonts w:asciiTheme="majorHAnsi" w:eastAsiaTheme="majorEastAsia" w:hAnsiTheme="majorHAnsi" w:cstheme="majorBidi"/>
      <w:sz w:val="24"/>
      <w:szCs w:val="24"/>
    </w:rPr>
  </w:style>
  <w:style w:type="character" w:styleId="Enfasidelicata">
    <w:name w:val="Subtle Emphasis"/>
    <w:basedOn w:val="Carpredefinitoparagrafo"/>
    <w:uiPriority w:val="19"/>
    <w:qFormat/>
    <w:rsid w:val="00050446"/>
    <w:rPr>
      <w:i/>
      <w:iCs/>
      <w:color w:val="auto"/>
    </w:rPr>
  </w:style>
  <w:style w:type="character" w:styleId="Riferimentodelicato">
    <w:name w:val="Subtle Reference"/>
    <w:basedOn w:val="Carpredefinitoparagrafo"/>
    <w:uiPriority w:val="31"/>
    <w:qFormat/>
    <w:rsid w:val="00050446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050446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0504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5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71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38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8143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83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6623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8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4124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06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5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56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89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6878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81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9908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44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4317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2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12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59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62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380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696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43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2829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6758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7368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456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0445812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1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25609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8712940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8352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10600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9292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7964162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10638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580453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38892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4323141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46638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940961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3244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94498385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4178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382635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2770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0210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899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1882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043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3541295">
                                                              <w:marLeft w:val="24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1071953">
                                                              <w:marLeft w:val="24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4028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6A7C8F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01265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9477810">
                                                              <w:marLeft w:val="24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02293678">
                                                              <w:marLeft w:val="24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0478237">
                                                              <w:marLeft w:val="24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17318136">
                                                              <w:marLeft w:val="24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8987625">
                                                              <w:marLeft w:val="24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1953427">
                                                              <w:marLeft w:val="24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1937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111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52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3823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3633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24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2144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735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097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3944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79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668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856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9698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5495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0134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2873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18628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76604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1169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9" w:color="C1C7CD"/>
                                                                                <w:left w:val="single" w:sz="6" w:space="12" w:color="C1C7CD"/>
                                                                                <w:bottom w:val="single" w:sz="6" w:space="9" w:color="C1C7CD"/>
                                                                                <w:right w:val="single" w:sz="6" w:space="12" w:color="C1C7CD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94414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22188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2363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243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12461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492184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120280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22983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12249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079590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801268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10530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47914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01167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6440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63507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332971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60304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0984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788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7476776">
                                                      <w:marLeft w:val="240"/>
                                                      <w:marRight w:val="240"/>
                                                      <w:marTop w:val="120"/>
                                                      <w:marBottom w:val="12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4329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1386965">
                                                              <w:marLeft w:val="0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8528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1664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4187588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7687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0244338">
                                                      <w:marLeft w:val="240"/>
                                                      <w:marRight w:val="240"/>
                                                      <w:marTop w:val="120"/>
                                                      <w:marBottom w:val="12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1945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8972312">
                                                              <w:marLeft w:val="0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38531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235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53698408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8801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9855911">
                                                      <w:marLeft w:val="240"/>
                                                      <w:marRight w:val="240"/>
                                                      <w:marTop w:val="120"/>
                                                      <w:marBottom w:val="12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2772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2380492">
                                                              <w:marLeft w:val="0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62875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8388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72605783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43094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4094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9492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701103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2343440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08133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2253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1002387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2490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689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883610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9046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75500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manuel\AppData\Roaming\Microsoft\Templates\Modello%20Relazione%20(vuoto).dotx" TargetMode="External"/></Relationships>
</file>

<file path=word/theme/theme1.xml><?xml version="1.0" encoding="utf-8"?>
<a:theme xmlns:a="http://schemas.openxmlformats.org/drawingml/2006/main" name="Office Theme">
  <a:themeElements>
    <a:clrScheme name="Gradazioni di grigio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2B1A961-02FE-49C2-849C-16120AE1F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 Relazione (vuoto)</Template>
  <TotalTime>13</TotalTime>
  <Pages>18</Pages>
  <Words>2519</Words>
  <Characters>14361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Emmanuel Lanzino</dc:creator>
  <cp:lastModifiedBy>Emmanuel Lanzino</cp:lastModifiedBy>
  <cp:revision>5</cp:revision>
  <dcterms:created xsi:type="dcterms:W3CDTF">2019-01-12T16:47:00Z</dcterms:created>
  <dcterms:modified xsi:type="dcterms:W3CDTF">2019-02-26T22:34:00Z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